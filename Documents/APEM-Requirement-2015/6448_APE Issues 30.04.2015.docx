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38"/>
        <w:gridCol w:w="6570"/>
      </w:tblGrid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1E45BF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Author</w:t>
            </w:r>
          </w:p>
        </w:tc>
        <w:tc>
          <w:tcPr>
            <w:tcW w:w="6570" w:type="dxa"/>
          </w:tcPr>
          <w:p w:rsidR="003774A4" w:rsidRDefault="00FE5C77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Rizal Sharif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2D6EAD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Name</w:t>
            </w:r>
          </w:p>
        </w:tc>
        <w:tc>
          <w:tcPr>
            <w:tcW w:w="6570" w:type="dxa"/>
          </w:tcPr>
          <w:p w:rsidR="003774A4" w:rsidRDefault="00300ECC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System Issues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1608AE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Title</w:t>
            </w:r>
          </w:p>
        </w:tc>
        <w:tc>
          <w:tcPr>
            <w:tcW w:w="6570" w:type="dxa"/>
          </w:tcPr>
          <w:p w:rsidR="003774A4" w:rsidRDefault="007A2D5E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APE New System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2D6EAD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Date</w:t>
            </w:r>
          </w:p>
        </w:tc>
        <w:tc>
          <w:tcPr>
            <w:tcW w:w="6570" w:type="dxa"/>
          </w:tcPr>
          <w:p w:rsidR="003774A4" w:rsidRDefault="00CE6AEC" w:rsidP="00CE6AEC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30</w:t>
            </w:r>
            <w:r w:rsidR="007F2260">
              <w:rPr>
                <w:rFonts w:ascii="Verdana" w:hAnsi="Verdana"/>
                <w:sz w:val="28"/>
              </w:rPr>
              <w:t>.04.2015</w:t>
            </w:r>
          </w:p>
        </w:tc>
      </w:tr>
    </w:tbl>
    <w:p w:rsidR="003774A4" w:rsidRDefault="001E45BF">
      <w: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30"/>
        <w:gridCol w:w="9069"/>
      </w:tblGrid>
      <w:tr w:rsidR="00D50395">
        <w:trPr>
          <w:cantSplit/>
          <w:trHeight w:val="8810"/>
          <w:jc w:val="center"/>
        </w:trPr>
        <w:tc>
          <w:tcPr>
            <w:tcW w:w="3130" w:type="dxa"/>
          </w:tcPr>
          <w:p w:rsidR="00D50395" w:rsidRDefault="00D50395" w:rsidP="00D50395">
            <w:pPr>
              <w:pStyle w:val="ListParagraph"/>
              <w:ind w:left="171" w:firstLine="0"/>
            </w:pPr>
          </w:p>
          <w:p w:rsidR="00D50395" w:rsidRDefault="00D50395" w:rsidP="00766C3D">
            <w:pPr>
              <w:rPr>
                <w:b/>
              </w:rPr>
            </w:pPr>
            <w:r>
              <w:rPr>
                <w:b/>
              </w:rPr>
              <w:t xml:space="preserve">   </w:t>
            </w:r>
            <w:r w:rsidR="0056277B">
              <w:rPr>
                <w:b/>
              </w:rPr>
              <w:t>Job Sheet - Repro</w:t>
            </w:r>
          </w:p>
          <w:p w:rsidR="00766C3D" w:rsidRDefault="00766C3D" w:rsidP="00766C3D">
            <w:pPr>
              <w:rPr>
                <w:b/>
              </w:rPr>
            </w:pPr>
          </w:p>
          <w:p w:rsidR="00766C3D" w:rsidRDefault="00682013" w:rsidP="00766C3D">
            <w:pPr>
              <w:rPr>
                <w:b/>
              </w:rPr>
            </w:pPr>
            <w:r>
              <w:rPr>
                <w:b/>
              </w:rPr>
              <w:t xml:space="preserve">   </w:t>
            </w:r>
            <w:r w:rsidR="009E7B39">
              <w:rPr>
                <w:b/>
              </w:rPr>
              <w:t>Barcode</w:t>
            </w:r>
            <w:r>
              <w:rPr>
                <w:b/>
              </w:rPr>
              <w:t xml:space="preserve"> </w:t>
            </w:r>
            <w:r w:rsidR="009E7B39">
              <w:rPr>
                <w:b/>
              </w:rPr>
              <w:t>c</w:t>
            </w:r>
            <w:bookmarkStart w:id="0" w:name="_GoBack"/>
            <w:bookmarkEnd w:id="0"/>
            <w:r w:rsidR="0056277B">
              <w:rPr>
                <w:b/>
              </w:rPr>
              <w:t>olour column:</w:t>
            </w:r>
          </w:p>
          <w:p w:rsidR="000462AE" w:rsidRDefault="000462AE" w:rsidP="00766C3D">
            <w:pPr>
              <w:rPr>
                <w:b/>
              </w:rPr>
            </w:pPr>
          </w:p>
          <w:p w:rsidR="000462AE" w:rsidRPr="000462AE" w:rsidRDefault="0056277B" w:rsidP="0056277B">
            <w:pPr>
              <w:pStyle w:val="ListParagraph"/>
              <w:numPr>
                <w:ilvl w:val="0"/>
                <w:numId w:val="28"/>
              </w:numPr>
              <w:ind w:left="171" w:hanging="171"/>
            </w:pPr>
            <w:r>
              <w:t>The value does not appeared in the Job Sheet printout.</w:t>
            </w:r>
            <w:r w:rsidRPr="000462AE">
              <w:t xml:space="preserve"> </w:t>
            </w:r>
          </w:p>
          <w:p w:rsidR="000462AE" w:rsidRPr="008706F3" w:rsidRDefault="000462AE" w:rsidP="000462AE"/>
          <w:p w:rsidR="00D50395" w:rsidRDefault="00D50395" w:rsidP="00D50395"/>
          <w:p w:rsidR="00D50395" w:rsidRDefault="00D50395" w:rsidP="00D50395"/>
        </w:tc>
        <w:tc>
          <w:tcPr>
            <w:tcW w:w="9069" w:type="dxa"/>
          </w:tcPr>
          <w:p w:rsidR="00CE6AEC" w:rsidRDefault="00CE6AEC" w:rsidP="00D50395"/>
          <w:p w:rsidR="00CE6AEC" w:rsidRDefault="0056277B" w:rsidP="00D50395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4F17B42" wp14:editId="1F127356">
                      <wp:simplePos x="0" y="0"/>
                      <wp:positionH relativeFrom="column">
                        <wp:posOffset>1958047</wp:posOffset>
                      </wp:positionH>
                      <wp:positionV relativeFrom="paragraph">
                        <wp:posOffset>1632048</wp:posOffset>
                      </wp:positionV>
                      <wp:extent cx="1572895" cy="246184"/>
                      <wp:effectExtent l="19050" t="19050" r="27305" b="2095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895" cy="246184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FBDD7D" id="Rectangle 5" o:spid="_x0000_s1026" style="position:absolute;margin-left:154.2pt;margin-top:128.5pt;width:123.85pt;height:1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" filled="f" strokecolor="#c00000" strokeweight="2.25pt"/>
                  </w:pict>
                </mc:Fallback>
              </mc:AlternateContent>
            </w:r>
            <w:r w:rsidR="00CE6AEC">
              <w:rPr>
                <w:noProof/>
                <w:lang w:val="en-GB"/>
              </w:rPr>
              <w:drawing>
                <wp:inline distT="0" distB="0" distL="0" distR="0" wp14:anchorId="3BF17FF6" wp14:editId="3AC6D064">
                  <wp:extent cx="5620374" cy="215411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22323" b="6632"/>
                          <a:stretch/>
                        </pic:blipFill>
                        <pic:spPr bwMode="auto">
                          <a:xfrm>
                            <a:off x="0" y="0"/>
                            <a:ext cx="5621655" cy="2154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6AEC" w:rsidRDefault="00CE6AEC" w:rsidP="00D50395"/>
          <w:p w:rsidR="00D50395" w:rsidRDefault="00CE6AEC" w:rsidP="00D50395">
            <w:r>
              <w:rPr>
                <w:noProof/>
                <w:lang w:val="en-GB"/>
              </w:rPr>
              <w:drawing>
                <wp:inline distT="0" distB="0" distL="0" distR="0" wp14:anchorId="17F62A94" wp14:editId="59CC3213">
                  <wp:extent cx="3736437" cy="3310664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4044" t="16525" r="20218" b="8355"/>
                          <a:stretch/>
                        </pic:blipFill>
                        <pic:spPr bwMode="auto">
                          <a:xfrm>
                            <a:off x="0" y="0"/>
                            <a:ext cx="3749920" cy="3322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95">
        <w:trPr>
          <w:cantSplit/>
          <w:trHeight w:val="8810"/>
          <w:jc w:val="center"/>
        </w:trPr>
        <w:tc>
          <w:tcPr>
            <w:tcW w:w="3130" w:type="dxa"/>
          </w:tcPr>
          <w:p w:rsidR="00D50395" w:rsidRDefault="00D50395" w:rsidP="00D50395">
            <w:pPr>
              <w:pStyle w:val="ListParagraph"/>
              <w:ind w:left="171" w:firstLine="0"/>
            </w:pPr>
          </w:p>
          <w:p w:rsidR="001513BD" w:rsidRDefault="0056277B" w:rsidP="001513BD">
            <w:pPr>
              <w:rPr>
                <w:b/>
              </w:rPr>
            </w:pPr>
            <w:r>
              <w:rPr>
                <w:b/>
              </w:rPr>
              <w:t>Order Confirmation print out</w:t>
            </w:r>
          </w:p>
          <w:p w:rsidR="001513BD" w:rsidRDefault="001513BD" w:rsidP="001513BD">
            <w:pPr>
              <w:rPr>
                <w:b/>
              </w:rPr>
            </w:pPr>
          </w:p>
          <w:p w:rsidR="00D50395" w:rsidRDefault="001513BD" w:rsidP="0056277B">
            <w:r>
              <w:t xml:space="preserve">- </w:t>
            </w:r>
            <w:r w:rsidR="0056277B">
              <w:t>Please included revision no. in the  OC printout for Revision R1 and above</w:t>
            </w:r>
          </w:p>
          <w:p w:rsidR="0056277B" w:rsidRDefault="0056277B" w:rsidP="0056277B">
            <w:r>
              <w:t>- Customer would like to differentiate between normal OC and Revision Job OC.</w:t>
            </w:r>
          </w:p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7B6BE2" w:rsidRDefault="007B6BE2" w:rsidP="007B6BE2">
            <w:pPr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Engraving Protocol – EMG</w:t>
            </w:r>
          </w:p>
          <w:p w:rsidR="007B6BE2" w:rsidRPr="007B6BE2" w:rsidRDefault="007B6BE2" w:rsidP="007B6BE2"/>
          <w:p w:rsidR="007B6BE2" w:rsidRPr="007B6BE2" w:rsidRDefault="007B6BE2" w:rsidP="007B6BE2">
            <w:pPr>
              <w:ind w:left="29" w:firstLine="0"/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CE2298C" wp14:editId="5B608C97">
                      <wp:simplePos x="0" y="0"/>
                      <wp:positionH relativeFrom="column">
                        <wp:posOffset>1035343</wp:posOffset>
                      </wp:positionH>
                      <wp:positionV relativeFrom="paragraph">
                        <wp:posOffset>167542</wp:posOffset>
                      </wp:positionV>
                      <wp:extent cx="1248508" cy="738554"/>
                      <wp:effectExtent l="0" t="0" r="85090" b="61595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48508" cy="73855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71B6C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" o:spid="_x0000_s1026" type="#_x0000_t32" style="position:absolute;margin-left:81.5pt;margin-top:13.2pt;width:98.3pt;height:58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" strokecolor="#c45911 [2405]" strokeweight="1.5pt">
                      <v:stroke endarrow="block" joinstyle="miter"/>
                    </v:shape>
                  </w:pict>
                </mc:Fallback>
              </mc:AlternateContent>
            </w:r>
            <w:r w:rsidRPr="007B6BE2">
              <w:t>Root Job no. not appeared in the print out</w:t>
            </w:r>
            <w:r w:rsidR="003C1015">
              <w:t xml:space="preserve">. </w:t>
            </w:r>
          </w:p>
          <w:p w:rsidR="007B6BE2" w:rsidRDefault="007B6BE2" w:rsidP="007B6BE2">
            <w:pPr>
              <w:rPr>
                <w:b/>
              </w:rPr>
            </w:pPr>
          </w:p>
          <w:p w:rsidR="003C1015" w:rsidRPr="003C1015" w:rsidRDefault="003C1015" w:rsidP="003C2DDC">
            <w:pPr>
              <w:ind w:left="0" w:firstLine="0"/>
              <w:rPr>
                <w:b/>
              </w:rPr>
            </w:pPr>
            <w:r w:rsidRPr="003C1015">
              <w:rPr>
                <w:b/>
              </w:rPr>
              <w:t xml:space="preserve">Remark: </w:t>
            </w:r>
          </w:p>
          <w:p w:rsidR="00CC7981" w:rsidRDefault="003C1015" w:rsidP="003C2DDC">
            <w:pPr>
              <w:ind w:left="0" w:firstLine="0"/>
            </w:pPr>
            <w:r>
              <w:t xml:space="preserve">Root job no. also not appeared in </w:t>
            </w:r>
            <w:r w:rsidRPr="003C1015">
              <w:rPr>
                <w:b/>
              </w:rPr>
              <w:t xml:space="preserve">DLS </w:t>
            </w:r>
            <w:r>
              <w:rPr>
                <w:b/>
              </w:rPr>
              <w:t xml:space="preserve">protocol </w:t>
            </w:r>
            <w:r w:rsidRPr="003C1015">
              <w:rPr>
                <w:b/>
              </w:rPr>
              <w:t>printout</w:t>
            </w:r>
            <w:r>
              <w:t>.</w:t>
            </w: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3C1015" w:rsidP="003C2DDC">
            <w:pPr>
              <w:ind w:left="0" w:firstLine="0"/>
            </w:pPr>
            <w:r>
              <w:t>Job Coordinator is missing. It should take th</w:t>
            </w:r>
            <w:r w:rsidR="00DA5D7C">
              <w:t>e value from Job Coordinator fi</w:t>
            </w:r>
            <w:r>
              <w:t>e</w:t>
            </w:r>
            <w:r w:rsidR="00DA5D7C">
              <w:t>l</w:t>
            </w:r>
            <w:r>
              <w:t>d in Job Entry screen</w:t>
            </w: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  <w:r>
              <w:t>Please follow the structure similar to input data in remark column</w:t>
            </w:r>
          </w:p>
          <w:p w:rsidR="007B6BE2" w:rsidRDefault="007B6BE2" w:rsidP="003C2DDC">
            <w:pPr>
              <w:ind w:left="0" w:firstLine="0"/>
            </w:pPr>
            <w:proofErr w:type="gramStart"/>
            <w:r>
              <w:t>i.e</w:t>
            </w:r>
            <w:proofErr w:type="gramEnd"/>
            <w:r>
              <w:t>. in 2 lines instead of 1 line.</w:t>
            </w:r>
          </w:p>
          <w:p w:rsidR="007B6BE2" w:rsidRDefault="007B6BE2" w:rsidP="003C2DDC">
            <w:pPr>
              <w:ind w:left="0" w:firstLine="0"/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D58156A" wp14:editId="573A546E">
                      <wp:simplePos x="0" y="0"/>
                      <wp:positionH relativeFrom="column">
                        <wp:posOffset>1176362</wp:posOffset>
                      </wp:positionH>
                      <wp:positionV relativeFrom="paragraph">
                        <wp:posOffset>60960</wp:posOffset>
                      </wp:positionV>
                      <wp:extent cx="668118" cy="351644"/>
                      <wp:effectExtent l="0" t="0" r="55880" b="4889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8118" cy="35164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ED7D31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7284C8" id="Straight Arrow Connector 15" o:spid="_x0000_s1026" type="#_x0000_t32" style="position:absolute;margin-left:92.65pt;margin-top:4.8pt;width:52.6pt;height:27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" strokecolor="#c55a11" strokeweight="1.5pt">
                      <v:stroke endarrow="block" joinstyle="miter"/>
                    </v:shape>
                  </w:pict>
                </mc:Fallback>
              </mc:AlternateContent>
            </w:r>
          </w:p>
          <w:p w:rsidR="007B6BE2" w:rsidRDefault="007B6BE2" w:rsidP="003C2DDC">
            <w:pPr>
              <w:ind w:left="0" w:firstLine="0"/>
            </w:pPr>
            <w:r>
              <w:t>It should be:</w:t>
            </w: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  <w:r>
              <w:t>Line1: CMYK user JTI Gradation</w:t>
            </w:r>
          </w:p>
          <w:p w:rsidR="007B6BE2" w:rsidRDefault="007B6BE2" w:rsidP="003C2DDC">
            <w:pPr>
              <w:ind w:left="0" w:firstLine="0"/>
            </w:pPr>
            <w:r>
              <w:t>Line</w:t>
            </w:r>
            <w:r w:rsidR="003C1015">
              <w:t>2: Repro size</w:t>
            </w:r>
            <w:r>
              <w:t>:700mmx 512.76</w:t>
            </w:r>
          </w:p>
          <w:p w:rsidR="007B6BE2" w:rsidRDefault="003C1015" w:rsidP="003C2DDC">
            <w:pPr>
              <w:ind w:left="0" w:firstLine="0"/>
            </w:pPr>
            <w:r>
              <w:t xml:space="preserve"> </w:t>
            </w: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Default="007B6BE2" w:rsidP="003C2DDC">
            <w:pPr>
              <w:ind w:left="0" w:firstLine="0"/>
            </w:pPr>
          </w:p>
          <w:p w:rsidR="007B6BE2" w:rsidRPr="00204342" w:rsidRDefault="007B6BE2" w:rsidP="007B6BE2">
            <w:pPr>
              <w:rPr>
                <w:b/>
              </w:rPr>
            </w:pPr>
            <w:r>
              <w:rPr>
                <w:b/>
              </w:rPr>
              <w:t xml:space="preserve">EMG Input screen </w:t>
            </w:r>
          </w:p>
          <w:p w:rsidR="007B6BE2" w:rsidRDefault="007B6BE2" w:rsidP="007B6BE2"/>
          <w:p w:rsidR="007B6BE2" w:rsidRDefault="007B6BE2" w:rsidP="007B6BE2">
            <w:pPr>
              <w:ind w:left="0" w:firstLine="0"/>
            </w:pPr>
            <w:r>
              <w:t xml:space="preserve">Cell depth calculation is correct = </w:t>
            </w:r>
            <w:proofErr w:type="gramStart"/>
            <w:r>
              <w:t>38.41452 .</w:t>
            </w:r>
            <w:proofErr w:type="gramEnd"/>
            <w:r>
              <w:t xml:space="preserve"> But once entered, the value will become CH value </w:t>
            </w:r>
            <w:proofErr w:type="spellStart"/>
            <w:r>
              <w:t>i.e</w:t>
            </w:r>
            <w:proofErr w:type="spellEnd"/>
            <w:r>
              <w:t xml:space="preserve"> 215.00000.</w:t>
            </w:r>
          </w:p>
          <w:p w:rsidR="007B6BE2" w:rsidRDefault="007B6BE2" w:rsidP="007B6BE2">
            <w:pPr>
              <w:ind w:left="0" w:firstLine="0"/>
            </w:pPr>
          </w:p>
          <w:p w:rsidR="007B6BE2" w:rsidRDefault="007B6BE2" w:rsidP="007B6BE2">
            <w:pPr>
              <w:ind w:left="0" w:firstLine="0"/>
            </w:pPr>
            <w:r>
              <w:t>Please correct the value and make Cell Depth value without any decimal point.</w:t>
            </w:r>
          </w:p>
          <w:p w:rsidR="007B6BE2" w:rsidRDefault="007B6BE2" w:rsidP="007B6BE2">
            <w:pPr>
              <w:ind w:left="0" w:firstLine="0"/>
            </w:pPr>
          </w:p>
          <w:p w:rsidR="007B6BE2" w:rsidRDefault="007B6BE2" w:rsidP="007B6BE2">
            <w:pPr>
              <w:ind w:left="0" w:firstLine="0"/>
            </w:pPr>
            <w:r>
              <w:t>Example 38.41452 = 38</w:t>
            </w:r>
          </w:p>
          <w:p w:rsidR="007B6BE2" w:rsidRDefault="007B6BE2" w:rsidP="003C2DDC">
            <w:pPr>
              <w:ind w:left="0" w:firstLine="0"/>
            </w:pPr>
          </w:p>
          <w:p w:rsidR="00CC7981" w:rsidRDefault="00CC7981" w:rsidP="003C2DDC">
            <w:pPr>
              <w:ind w:left="0" w:firstLine="0"/>
            </w:pPr>
          </w:p>
          <w:p w:rsidR="00457EA4" w:rsidRDefault="00457EA4" w:rsidP="003C2DDC">
            <w:pPr>
              <w:ind w:left="0" w:firstLine="0"/>
            </w:pPr>
          </w:p>
          <w:p w:rsidR="00457EA4" w:rsidRPr="00457EA4" w:rsidRDefault="00DA5D7C" w:rsidP="003C2DDC">
            <w:pPr>
              <w:ind w:left="0" w:firstLine="0"/>
              <w:rPr>
                <w:color w:val="2F5496" w:themeColor="accent5" w:themeShade="BF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324FBB2" wp14:editId="0CD8A8C5">
                      <wp:simplePos x="0" y="0"/>
                      <wp:positionH relativeFrom="column">
                        <wp:posOffset>4912750</wp:posOffset>
                      </wp:positionH>
                      <wp:positionV relativeFrom="paragraph">
                        <wp:posOffset>236415</wp:posOffset>
                      </wp:positionV>
                      <wp:extent cx="1292469" cy="817978"/>
                      <wp:effectExtent l="0" t="38100" r="60325" b="2032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92469" cy="81797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ED7D31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8D453A" id="Straight Arrow Connector 26" o:spid="_x0000_s1026" type="#_x0000_t32" style="position:absolute;margin-left:386.85pt;margin-top:18.6pt;width:101.75pt;height:64.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" strokecolor="#c55a11" strokeweight="1.5pt">
                      <v:stroke endarrow="block" joinstyle="miter"/>
                    </v:shape>
                  </w:pict>
                </mc:Fallback>
              </mc:AlternateContent>
            </w:r>
          </w:p>
          <w:p w:rsidR="003C2DDC" w:rsidRDefault="003C2DDC" w:rsidP="00CC7981">
            <w:pPr>
              <w:ind w:left="0" w:firstLine="0"/>
            </w:pPr>
          </w:p>
        </w:tc>
        <w:tc>
          <w:tcPr>
            <w:tcW w:w="9069" w:type="dxa"/>
          </w:tcPr>
          <w:p w:rsidR="00D50395" w:rsidRDefault="00D50395" w:rsidP="00D5039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 xml:space="preserve"> </w:t>
            </w:r>
          </w:p>
          <w:p w:rsidR="00D50395" w:rsidRDefault="00D50395" w:rsidP="00D50395"/>
          <w:p w:rsidR="003C2DDC" w:rsidRDefault="0056277B" w:rsidP="00D50395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ECF3D85" wp14:editId="1F77FAC0">
                      <wp:simplePos x="0" y="0"/>
                      <wp:positionH relativeFrom="column">
                        <wp:posOffset>2511963</wp:posOffset>
                      </wp:positionH>
                      <wp:positionV relativeFrom="paragraph">
                        <wp:posOffset>1029188</wp:posOffset>
                      </wp:positionV>
                      <wp:extent cx="1318846" cy="377630"/>
                      <wp:effectExtent l="19050" t="19050" r="15240" b="2286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8846" cy="377630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BC8041" id="Rectangle 8" o:spid="_x0000_s1026" style="position:absolute;margin-left:197.8pt;margin-top:81.05pt;width:103.85pt;height:29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" filled="f" strokecolor="#c00000" strokeweight="2.25pt"/>
                  </w:pict>
                </mc:Fallback>
              </mc:AlternateContent>
            </w:r>
            <w:r>
              <w:rPr>
                <w:noProof/>
                <w:lang w:val="en-GB"/>
              </w:rPr>
              <w:drawing>
                <wp:inline distT="0" distB="0" distL="0" distR="0" wp14:anchorId="58DB4CB9" wp14:editId="701B3F27">
                  <wp:extent cx="4088423" cy="4771097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4887" t="9571" r="22271" b="19388"/>
                          <a:stretch/>
                        </pic:blipFill>
                        <pic:spPr bwMode="auto">
                          <a:xfrm>
                            <a:off x="0" y="0"/>
                            <a:ext cx="4105326" cy="4790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1015" w:rsidP="00D50395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052B539" wp14:editId="5FFF47DD">
                      <wp:simplePos x="0" y="0"/>
                      <wp:positionH relativeFrom="column">
                        <wp:posOffset>-301576</wp:posOffset>
                      </wp:positionH>
                      <wp:positionV relativeFrom="paragraph">
                        <wp:posOffset>1192822</wp:posOffset>
                      </wp:positionV>
                      <wp:extent cx="3385038" cy="782564"/>
                      <wp:effectExtent l="0" t="57150" r="0" b="3683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85038" cy="78256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ED7D31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349681" id="Straight Arrow Connector 19" o:spid="_x0000_s1026" type="#_x0000_t32" style="position:absolute;margin-left:-23.75pt;margin-top:93.9pt;width:266.55pt;height:61.6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" strokecolor="#c55a11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F74C24C" wp14:editId="1D4ED5B9">
                      <wp:simplePos x="0" y="0"/>
                      <wp:positionH relativeFrom="column">
                        <wp:posOffset>3145008</wp:posOffset>
                      </wp:positionH>
                      <wp:positionV relativeFrom="paragraph">
                        <wp:posOffset>964223</wp:posOffset>
                      </wp:positionV>
                      <wp:extent cx="1089709" cy="378070"/>
                      <wp:effectExtent l="19050" t="19050" r="15240" b="2222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9709" cy="378070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4CFA56" id="Rectangle 16" o:spid="_x0000_s1026" style="position:absolute;margin-left:247.65pt;margin-top:75.9pt;width:85.8pt;height:29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" filled="f" strokecolor="#c00000" strokeweight="2.25pt"/>
                  </w:pict>
                </mc:Fallback>
              </mc:AlternateContent>
            </w:r>
            <w:r w:rsidR="007B6BE2"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469D433" wp14:editId="1AFE98FF">
                      <wp:simplePos x="0" y="0"/>
                      <wp:positionH relativeFrom="column">
                        <wp:posOffset>-2638</wp:posOffset>
                      </wp:positionH>
                      <wp:positionV relativeFrom="paragraph">
                        <wp:posOffset>3918438</wp:posOffset>
                      </wp:positionV>
                      <wp:extent cx="2901462" cy="378070"/>
                      <wp:effectExtent l="19050" t="19050" r="13335" b="22225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01462" cy="378070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F38EA" id="Rectangle 14" o:spid="_x0000_s1026" style="position:absolute;margin-left:-.2pt;margin-top:308.55pt;width:228.45pt;height:29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" filled="f" strokecolor="#c00000" strokeweight="2.25pt"/>
                  </w:pict>
                </mc:Fallback>
              </mc:AlternateContent>
            </w:r>
            <w:r w:rsidR="007B6BE2"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4403AD7" wp14:editId="1F1E1988">
                      <wp:simplePos x="0" y="0"/>
                      <wp:positionH relativeFrom="column">
                        <wp:posOffset>-2638</wp:posOffset>
                      </wp:positionH>
                      <wp:positionV relativeFrom="paragraph">
                        <wp:posOffset>1052146</wp:posOffset>
                      </wp:positionV>
                      <wp:extent cx="1572895" cy="246185"/>
                      <wp:effectExtent l="19050" t="19050" r="27305" b="2095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895" cy="246185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153CB5" id="Rectangle 11" o:spid="_x0000_s1026" style="position:absolute;margin-left:-.2pt;margin-top:82.85pt;width:123.85pt;height:1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" filled="f" strokecolor="#c00000" strokeweight="2.25pt"/>
                  </w:pict>
                </mc:Fallback>
              </mc:AlternateContent>
            </w:r>
            <w:r w:rsidR="007B6BE2">
              <w:rPr>
                <w:noProof/>
                <w:lang w:val="en-GB"/>
              </w:rPr>
              <w:drawing>
                <wp:inline distT="0" distB="0" distL="0" distR="0" wp14:anchorId="60C63E8F" wp14:editId="305AF115">
                  <wp:extent cx="4980041" cy="4430932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281" t="12946" r="24599" b="6042"/>
                          <a:stretch/>
                        </pic:blipFill>
                        <pic:spPr bwMode="auto">
                          <a:xfrm>
                            <a:off x="0" y="0"/>
                            <a:ext cx="4999037" cy="4447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D50395"/>
          <w:p w:rsidR="003C2DDC" w:rsidRDefault="003C2DDC" w:rsidP="003C2DDC"/>
          <w:p w:rsidR="003C2DDC" w:rsidRDefault="003C2DDC" w:rsidP="003C2DDC"/>
          <w:p w:rsidR="003C2DDC" w:rsidRDefault="003C2DDC" w:rsidP="003C2DDC"/>
          <w:p w:rsidR="00EB0791" w:rsidRDefault="00DA5D7C" w:rsidP="003C1015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E86571F" wp14:editId="72C91E4B">
                      <wp:simplePos x="0" y="0"/>
                      <wp:positionH relativeFrom="column">
                        <wp:posOffset>4473575</wp:posOffset>
                      </wp:positionH>
                      <wp:positionV relativeFrom="paragraph">
                        <wp:posOffset>1289148</wp:posOffset>
                      </wp:positionV>
                      <wp:extent cx="175846" cy="879036"/>
                      <wp:effectExtent l="38100" t="0" r="34290" b="5461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846" cy="8790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ED7D31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8C34" id="Straight Arrow Connector 27" o:spid="_x0000_s1026" type="#_x0000_t32" style="position:absolute;margin-left:352.25pt;margin-top:101.5pt;width:13.85pt;height:69.2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" strokecolor="#c55a11" strokeweight="1.5pt">
                      <v:stroke endarrow="block" joinstyle="miter"/>
                    </v:shape>
                  </w:pict>
                </mc:Fallback>
              </mc:AlternateContent>
            </w:r>
            <w:r w:rsidR="00CC7981"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4DD3346" wp14:editId="1504FA38">
                      <wp:simplePos x="0" y="0"/>
                      <wp:positionH relativeFrom="column">
                        <wp:posOffset>4358347</wp:posOffset>
                      </wp:positionH>
                      <wp:positionV relativeFrom="paragraph">
                        <wp:posOffset>839177</wp:posOffset>
                      </wp:positionV>
                      <wp:extent cx="589085" cy="412994"/>
                      <wp:effectExtent l="19050" t="19050" r="20955" b="2540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085" cy="412994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78BBEC" id="Rectangle 21" o:spid="_x0000_s1026" style="position:absolute;margin-left:343.2pt;margin-top:66.1pt;width:46.4pt;height:3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" filled="f" strokecolor="#c00000" strokeweight="2.25pt"/>
                  </w:pict>
                </mc:Fallback>
              </mc:AlternateContent>
            </w:r>
            <w:r w:rsidR="00EB0791">
              <w:t xml:space="preserve">                  </w:t>
            </w:r>
            <w:r w:rsidR="007B6BE2">
              <w:rPr>
                <w:noProof/>
                <w:lang w:val="en-GB"/>
              </w:rPr>
              <w:drawing>
                <wp:inline distT="0" distB="0" distL="0" distR="0" wp14:anchorId="7AFFFE7F" wp14:editId="49D34B44">
                  <wp:extent cx="5468132" cy="1344235"/>
                  <wp:effectExtent l="0" t="0" r="0" b="8890"/>
                  <wp:docPr id="5126" name="Picture 5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" t="20587" r="2666" b="35060"/>
                          <a:stretch/>
                        </pic:blipFill>
                        <pic:spPr bwMode="auto">
                          <a:xfrm>
                            <a:off x="0" y="0"/>
                            <a:ext cx="5471710" cy="134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A5D7C" w:rsidRDefault="00DA5D7C" w:rsidP="003C1015">
            <w:r>
              <w:t xml:space="preserve"> </w:t>
            </w:r>
          </w:p>
          <w:p w:rsidR="00DA5D7C" w:rsidRDefault="00DA5D7C" w:rsidP="003C1015"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824F065" wp14:editId="0C2706B2">
                      <wp:simplePos x="0" y="0"/>
                      <wp:positionH relativeFrom="column">
                        <wp:posOffset>1474470</wp:posOffset>
                      </wp:positionH>
                      <wp:positionV relativeFrom="paragraph">
                        <wp:posOffset>1799004</wp:posOffset>
                      </wp:positionV>
                      <wp:extent cx="1696915" cy="615461"/>
                      <wp:effectExtent l="19050" t="19050" r="17780" b="1333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6915" cy="615461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DA5D7C" w:rsidRDefault="00DA5D7C" w:rsidP="00DA5D7C">
                                  <w:pPr>
                                    <w:ind w:left="0"/>
                                    <w:jc w:val="center"/>
                                  </w:pPr>
                                  <w:r>
                                    <w:t>Wrong figure. Please correct the formula and make it without decimal value.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24F065" id="Rectangle 25" o:spid="_x0000_s1026" style="position:absolute;left:0;text-align:left;margin-left:116.1pt;margin-top:141.65pt;width:133.6pt;height:48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" filled="f" strokecolor="#c00000" strokeweight="2.25pt">
                      <v:textbox>
                        <w:txbxContent>
                          <w:p w:rsidR="00DA5D7C" w:rsidRDefault="00DA5D7C" w:rsidP="00DA5D7C">
                            <w:pPr>
                              <w:ind w:left="0"/>
                              <w:jc w:val="center"/>
                            </w:pPr>
                            <w:r>
                              <w:t>Wrong figure. Please correct the formula and make it without decimal value.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748EBB46" wp14:editId="22B36DE8">
                      <wp:simplePos x="0" y="0"/>
                      <wp:positionH relativeFrom="column">
                        <wp:posOffset>4288008</wp:posOffset>
                      </wp:positionH>
                      <wp:positionV relativeFrom="paragraph">
                        <wp:posOffset>541704</wp:posOffset>
                      </wp:positionV>
                      <wp:extent cx="368838" cy="940435"/>
                      <wp:effectExtent l="19050" t="19050" r="12700" b="1206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838" cy="940435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F77938" id="Rectangle 23" o:spid="_x0000_s1026" style="position:absolute;margin-left:337.65pt;margin-top:42.65pt;width:29.05pt;height:74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" filled="f" strokecolor="#c00000" strokeweight="2.25pt"/>
                  </w:pict>
                </mc:Fallback>
              </mc:AlternateContent>
            </w:r>
            <w:r>
              <w:t xml:space="preserve">  </w:t>
            </w:r>
            <w:r>
              <w:rPr>
                <w:noProof/>
                <w:lang w:val="en-GB"/>
              </w:rPr>
              <w:drawing>
                <wp:inline distT="0" distB="0" distL="0" distR="0" wp14:anchorId="19FBAFF1" wp14:editId="679975DB">
                  <wp:extent cx="5503984" cy="1485900"/>
                  <wp:effectExtent l="0" t="0" r="1905" b="0"/>
                  <wp:docPr id="5127" name="Picture 5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2617" r="2082" b="6802"/>
                          <a:stretch/>
                        </pic:blipFill>
                        <pic:spPr bwMode="auto">
                          <a:xfrm>
                            <a:off x="0" y="0"/>
                            <a:ext cx="5506088" cy="148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395">
        <w:trPr>
          <w:cantSplit/>
          <w:trHeight w:val="8810"/>
          <w:jc w:val="center"/>
        </w:trPr>
        <w:tc>
          <w:tcPr>
            <w:tcW w:w="3130" w:type="dxa"/>
          </w:tcPr>
          <w:p w:rsidR="00D50395" w:rsidRPr="00E26162" w:rsidRDefault="00E26162" w:rsidP="0039687B">
            <w:pPr>
              <w:ind w:left="0" w:firstLine="0"/>
              <w:rPr>
                <w:b/>
              </w:rPr>
            </w:pPr>
            <w:r w:rsidRPr="00E26162">
              <w:rPr>
                <w:b/>
              </w:rPr>
              <w:lastRenderedPageBreak/>
              <w:t>Laser Etching Protocol.</w:t>
            </w:r>
          </w:p>
          <w:p w:rsidR="00E26162" w:rsidRDefault="00E26162" w:rsidP="0039687B">
            <w:pPr>
              <w:ind w:left="0" w:firstLine="0"/>
            </w:pPr>
          </w:p>
          <w:p w:rsidR="00E26162" w:rsidRDefault="00522C8C" w:rsidP="0039687B">
            <w:pPr>
              <w:ind w:left="0" w:firstLine="0"/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50E1233" wp14:editId="37DD11F5">
                      <wp:simplePos x="0" y="0"/>
                      <wp:positionH relativeFrom="column">
                        <wp:posOffset>1158435</wp:posOffset>
                      </wp:positionH>
                      <wp:positionV relativeFrom="paragraph">
                        <wp:posOffset>501650</wp:posOffset>
                      </wp:positionV>
                      <wp:extent cx="1969331" cy="1266092"/>
                      <wp:effectExtent l="0" t="0" r="50165" b="4889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69331" cy="126609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ED7D31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6BF25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91.2pt;margin-top:39.5pt;width:155.05pt;height:99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" strokecolor="#c55a11" strokeweight="1.5pt">
                      <v:stroke endarrow="block" joinstyle="miter"/>
                    </v:shape>
                  </w:pict>
                </mc:Fallback>
              </mc:AlternateContent>
            </w:r>
            <w:r w:rsidR="00E26162">
              <w:t>All the value</w:t>
            </w:r>
            <w:r>
              <w:t>s</w:t>
            </w:r>
            <w:r w:rsidR="00E26162">
              <w:t xml:space="preserve"> cannot be changed. Once we change the value and saved it, the value will revert to the old value.</w:t>
            </w:r>
          </w:p>
          <w:p w:rsidR="00E26162" w:rsidRDefault="00E26162" w:rsidP="0039687B">
            <w:pPr>
              <w:ind w:left="0" w:firstLine="0"/>
            </w:pPr>
          </w:p>
          <w:p w:rsidR="00E26162" w:rsidRDefault="00E26162" w:rsidP="0039687B">
            <w:pPr>
              <w:ind w:left="0" w:firstLine="0"/>
            </w:pPr>
          </w:p>
          <w:p w:rsidR="00E26162" w:rsidRDefault="00E26162" w:rsidP="0039687B">
            <w:pPr>
              <w:ind w:left="0" w:firstLine="0"/>
            </w:pPr>
            <w:r>
              <w:t xml:space="preserve">E.g. </w:t>
            </w:r>
            <w:r w:rsidR="00522C8C">
              <w:t xml:space="preserve">Job Order </w:t>
            </w:r>
            <w:r>
              <w:t>1504/00556.</w:t>
            </w:r>
          </w:p>
          <w:p w:rsidR="00E26162" w:rsidRDefault="00E26162" w:rsidP="0039687B">
            <w:pPr>
              <w:ind w:left="0" w:firstLine="0"/>
            </w:pPr>
          </w:p>
        </w:tc>
        <w:tc>
          <w:tcPr>
            <w:tcW w:w="9069" w:type="dxa"/>
          </w:tcPr>
          <w:p w:rsidR="00D50395" w:rsidRDefault="00E26162" w:rsidP="0039687B">
            <w:pPr>
              <w:ind w:left="0" w:firstLine="0"/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408683D" wp14:editId="4193BBF6">
                      <wp:simplePos x="0" y="0"/>
                      <wp:positionH relativeFrom="column">
                        <wp:posOffset>1140362</wp:posOffset>
                      </wp:positionH>
                      <wp:positionV relativeFrom="paragraph">
                        <wp:posOffset>1716942</wp:posOffset>
                      </wp:positionV>
                      <wp:extent cx="4070057" cy="615461"/>
                      <wp:effectExtent l="19050" t="19050" r="26035" b="1333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057" cy="615461"/>
                              </a:xfrm>
                              <a:prstGeom prst="rect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26162" w:rsidRDefault="00E26162" w:rsidP="00E26162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08683D" id="Rectangle 4" o:spid="_x0000_s1027" style="position:absolute;margin-left:89.8pt;margin-top:135.2pt;width:320.5pt;height:48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" filled="f" strokecolor="#c00000" strokeweight="2.25pt">
                      <v:textbox>
                        <w:txbxContent>
                          <w:p w:rsidR="00E26162" w:rsidRDefault="00E26162" w:rsidP="00E26162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val="en-GB"/>
              </w:rPr>
              <w:drawing>
                <wp:inline distT="0" distB="0" distL="0" distR="0" wp14:anchorId="29FC8BA9" wp14:editId="4AF7CE47">
                  <wp:extent cx="5621655" cy="30327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2F5C" w:rsidRDefault="00F72F5C" w:rsidP="00EB0791"/>
    <w:sectPr w:rsidR="00F72F5C" w:rsidSect="003A3455">
      <w:headerReference w:type="default" r:id="rId14"/>
      <w:footerReference w:type="default" r:id="rId15"/>
      <w:pgSz w:w="15840" w:h="12240" w:orient="landscape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45BF" w:rsidRDefault="001E45BF">
      <w:r>
        <w:separator/>
      </w:r>
    </w:p>
  </w:endnote>
  <w:endnote w:type="continuationSeparator" w:id="0">
    <w:p w:rsidR="001E45BF" w:rsidRDefault="001E4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4A4" w:rsidRDefault="001E45BF">
    <w:pPr>
      <w:pStyle w:val="Footer"/>
      <w:rPr>
        <w:rFonts w:ascii="Verdana" w:hAnsi="Verdana"/>
        <w:sz w:val="28"/>
      </w:rPr>
    </w:pPr>
    <w:r>
      <w:rPr>
        <w:rFonts w:ascii="Verdana" w:hAnsi="Verdana"/>
        <w:sz w:val="28"/>
      </w:rPr>
      <w:fldChar w:fldCharType="begin"/>
    </w:r>
    <w:r>
      <w:rPr>
        <w:rFonts w:ascii="Verdana" w:hAnsi="Verdana"/>
        <w:sz w:val="28"/>
      </w:rPr>
      <w:instrText xml:space="preserve"> DATE \@ "MM/dd/yy" </w:instrText>
    </w:r>
    <w:r>
      <w:rPr>
        <w:rFonts w:ascii="Verdana" w:hAnsi="Verdana"/>
        <w:sz w:val="28"/>
      </w:rPr>
      <w:fldChar w:fldCharType="separate"/>
    </w:r>
    <w:r w:rsidR="00E26162">
      <w:rPr>
        <w:rFonts w:ascii="Verdana" w:hAnsi="Verdana"/>
        <w:noProof/>
        <w:sz w:val="28"/>
      </w:rPr>
      <w:t>04/30/15</w:t>
    </w:r>
    <w:r>
      <w:rPr>
        <w:rFonts w:ascii="Verdana" w:hAnsi="Verdana"/>
        <w:sz w:val="28"/>
      </w:rPr>
      <w:fldChar w:fldCharType="end"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napToGrid w:val="0"/>
        <w:sz w:val="28"/>
        <w:lang w:eastAsia="en-US"/>
      </w:rPr>
      <w:t xml:space="preserve">Page </w:t>
    </w:r>
    <w:r>
      <w:rPr>
        <w:rFonts w:ascii="Verdana" w:hAnsi="Verdana"/>
        <w:snapToGrid w:val="0"/>
        <w:sz w:val="28"/>
        <w:lang w:eastAsia="en-US"/>
      </w:rPr>
      <w:fldChar w:fldCharType="begin"/>
    </w:r>
    <w:r>
      <w:rPr>
        <w:rFonts w:ascii="Verdana" w:hAnsi="Verdana"/>
        <w:snapToGrid w:val="0"/>
        <w:sz w:val="28"/>
        <w:lang w:eastAsia="en-US"/>
      </w:rPr>
      <w:instrText xml:space="preserve"> PAGE </w:instrText>
    </w:r>
    <w:r>
      <w:rPr>
        <w:rFonts w:ascii="Verdana" w:hAnsi="Verdana"/>
        <w:snapToGrid w:val="0"/>
        <w:sz w:val="28"/>
        <w:lang w:eastAsia="en-US"/>
      </w:rPr>
      <w:fldChar w:fldCharType="separate"/>
    </w:r>
    <w:r w:rsidR="009E7B39">
      <w:rPr>
        <w:rFonts w:ascii="Verdana" w:hAnsi="Verdana"/>
        <w:noProof/>
        <w:snapToGrid w:val="0"/>
        <w:sz w:val="28"/>
        <w:lang w:eastAsia="en-US"/>
      </w:rPr>
      <w:t>6</w:t>
    </w:r>
    <w:r>
      <w:rPr>
        <w:rFonts w:ascii="Verdana" w:hAnsi="Verdana"/>
        <w:snapToGrid w:val="0"/>
        <w:sz w:val="28"/>
        <w:lang w:eastAsia="en-US"/>
      </w:rPr>
      <w:fldChar w:fldCharType="end"/>
    </w:r>
    <w:r>
      <w:rPr>
        <w:rFonts w:ascii="Verdana" w:hAnsi="Verdana"/>
        <w:snapToGrid w:val="0"/>
        <w:sz w:val="28"/>
        <w:lang w:eastAsia="en-US"/>
      </w:rPr>
      <w:t xml:space="preserve"> of </w:t>
    </w:r>
    <w:r>
      <w:rPr>
        <w:rFonts w:ascii="Verdana" w:hAnsi="Verdana"/>
        <w:snapToGrid w:val="0"/>
        <w:sz w:val="28"/>
        <w:lang w:eastAsia="en-US"/>
      </w:rPr>
      <w:fldChar w:fldCharType="begin"/>
    </w:r>
    <w:r>
      <w:rPr>
        <w:rFonts w:ascii="Verdana" w:hAnsi="Verdana"/>
        <w:snapToGrid w:val="0"/>
        <w:sz w:val="28"/>
        <w:lang w:eastAsia="en-US"/>
      </w:rPr>
      <w:instrText xml:space="preserve"> NUMPAGES </w:instrText>
    </w:r>
    <w:r>
      <w:rPr>
        <w:rFonts w:ascii="Verdana" w:hAnsi="Verdana"/>
        <w:snapToGrid w:val="0"/>
        <w:sz w:val="28"/>
        <w:lang w:eastAsia="en-US"/>
      </w:rPr>
      <w:fldChar w:fldCharType="separate"/>
    </w:r>
    <w:r w:rsidR="009E7B39">
      <w:rPr>
        <w:rFonts w:ascii="Verdana" w:hAnsi="Verdana"/>
        <w:noProof/>
        <w:snapToGrid w:val="0"/>
        <w:sz w:val="28"/>
        <w:lang w:eastAsia="en-US"/>
      </w:rPr>
      <w:t>6</w:t>
    </w:r>
    <w:r>
      <w:rPr>
        <w:rFonts w:ascii="Verdana" w:hAnsi="Verdana"/>
        <w:snapToGrid w:val="0"/>
        <w:sz w:val="28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45BF" w:rsidRDefault="001E45BF">
      <w:r>
        <w:separator/>
      </w:r>
    </w:p>
  </w:footnote>
  <w:footnote w:type="continuationSeparator" w:id="0">
    <w:p w:rsidR="001E45BF" w:rsidRDefault="001E45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4A4" w:rsidRDefault="003A3455">
    <w:pPr>
      <w:pStyle w:val="Header"/>
      <w:pBdr>
        <w:top w:val="single" w:sz="4" w:space="1" w:color="auto"/>
        <w:left w:val="single" w:sz="4" w:space="4" w:color="auto"/>
        <w:bottom w:val="single" w:sz="4" w:space="11" w:color="auto"/>
        <w:right w:val="single" w:sz="4" w:space="4" w:color="auto"/>
      </w:pBdr>
      <w:jc w:val="center"/>
      <w:rPr>
        <w:rFonts w:ascii="Verdana" w:hAnsi="Verdana"/>
        <w:sz w:val="28"/>
      </w:rPr>
    </w:pPr>
    <w:r>
      <w:rPr>
        <w:rFonts w:ascii="Verdana" w:hAnsi="Verdana"/>
        <w:sz w:val="28"/>
      </w:rPr>
      <w:t>APE NEW SYSTEM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86A9C"/>
    <w:multiLevelType w:val="hybridMultilevel"/>
    <w:tmpl w:val="092AFD12"/>
    <w:lvl w:ilvl="0" w:tplc="41A6ED88">
      <w:start w:val="5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4" w:hanging="360"/>
      </w:pPr>
    </w:lvl>
    <w:lvl w:ilvl="2" w:tplc="0809001B" w:tentative="1">
      <w:start w:val="1"/>
      <w:numFmt w:val="lowerRoman"/>
      <w:lvlText w:val="%3."/>
      <w:lvlJc w:val="right"/>
      <w:pPr>
        <w:ind w:left="2254" w:hanging="180"/>
      </w:pPr>
    </w:lvl>
    <w:lvl w:ilvl="3" w:tplc="0809000F" w:tentative="1">
      <w:start w:val="1"/>
      <w:numFmt w:val="decimal"/>
      <w:lvlText w:val="%4."/>
      <w:lvlJc w:val="left"/>
      <w:pPr>
        <w:ind w:left="2974" w:hanging="360"/>
      </w:pPr>
    </w:lvl>
    <w:lvl w:ilvl="4" w:tplc="08090019" w:tentative="1">
      <w:start w:val="1"/>
      <w:numFmt w:val="lowerLetter"/>
      <w:lvlText w:val="%5."/>
      <w:lvlJc w:val="left"/>
      <w:pPr>
        <w:ind w:left="3694" w:hanging="360"/>
      </w:pPr>
    </w:lvl>
    <w:lvl w:ilvl="5" w:tplc="0809001B" w:tentative="1">
      <w:start w:val="1"/>
      <w:numFmt w:val="lowerRoman"/>
      <w:lvlText w:val="%6."/>
      <w:lvlJc w:val="right"/>
      <w:pPr>
        <w:ind w:left="4414" w:hanging="180"/>
      </w:pPr>
    </w:lvl>
    <w:lvl w:ilvl="6" w:tplc="0809000F" w:tentative="1">
      <w:start w:val="1"/>
      <w:numFmt w:val="decimal"/>
      <w:lvlText w:val="%7."/>
      <w:lvlJc w:val="left"/>
      <w:pPr>
        <w:ind w:left="5134" w:hanging="360"/>
      </w:pPr>
    </w:lvl>
    <w:lvl w:ilvl="7" w:tplc="08090019" w:tentative="1">
      <w:start w:val="1"/>
      <w:numFmt w:val="lowerLetter"/>
      <w:lvlText w:val="%8."/>
      <w:lvlJc w:val="left"/>
      <w:pPr>
        <w:ind w:left="5854" w:hanging="360"/>
      </w:pPr>
    </w:lvl>
    <w:lvl w:ilvl="8" w:tplc="08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">
    <w:nsid w:val="06A87F80"/>
    <w:multiLevelType w:val="hybridMultilevel"/>
    <w:tmpl w:val="74729C4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1177A"/>
    <w:multiLevelType w:val="hybridMultilevel"/>
    <w:tmpl w:val="885CBD1E"/>
    <w:lvl w:ilvl="0" w:tplc="F9CEF856">
      <w:start w:val="2"/>
      <w:numFmt w:val="bullet"/>
      <w:lvlText w:val="-"/>
      <w:lvlJc w:val="left"/>
      <w:pPr>
        <w:ind w:left="389" w:hanging="360"/>
      </w:pPr>
      <w:rPr>
        <w:rFonts w:ascii="Times New Roman" w:eastAsia="Times New Roman" w:hAnsi="Times New Roman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11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49" w:hanging="360"/>
      </w:pPr>
      <w:rPr>
        <w:rFonts w:ascii="Wingdings" w:hAnsi="Wingdings" w:hint="default"/>
      </w:rPr>
    </w:lvl>
  </w:abstractNum>
  <w:abstractNum w:abstractNumId="3">
    <w:nsid w:val="154B2379"/>
    <w:multiLevelType w:val="hybridMultilevel"/>
    <w:tmpl w:val="2514CD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AD2715"/>
    <w:multiLevelType w:val="hybridMultilevel"/>
    <w:tmpl w:val="2398DE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CE2509"/>
    <w:multiLevelType w:val="hybridMultilevel"/>
    <w:tmpl w:val="CFA6B3FA"/>
    <w:lvl w:ilvl="0" w:tplc="2FBEFADE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DC4729"/>
    <w:multiLevelType w:val="hybridMultilevel"/>
    <w:tmpl w:val="7F7AE2A0"/>
    <w:lvl w:ilvl="0" w:tplc="47001E36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DD4B95"/>
    <w:multiLevelType w:val="hybridMultilevel"/>
    <w:tmpl w:val="D974F3AA"/>
    <w:lvl w:ilvl="0" w:tplc="A5A42A44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D20150"/>
    <w:multiLevelType w:val="hybridMultilevel"/>
    <w:tmpl w:val="E932C2D2"/>
    <w:lvl w:ilvl="0" w:tplc="54FCCBE0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DB2E67"/>
    <w:multiLevelType w:val="hybridMultilevel"/>
    <w:tmpl w:val="C7D4A968"/>
    <w:lvl w:ilvl="0" w:tplc="A490A192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A66344"/>
    <w:multiLevelType w:val="hybridMultilevel"/>
    <w:tmpl w:val="6590CA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574BB5"/>
    <w:multiLevelType w:val="hybridMultilevel"/>
    <w:tmpl w:val="C51C44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966E54"/>
    <w:multiLevelType w:val="hybridMultilevel"/>
    <w:tmpl w:val="65CA8A24"/>
    <w:lvl w:ilvl="0" w:tplc="99C80490">
      <w:start w:val="1"/>
      <w:numFmt w:val="decimal"/>
      <w:lvlText w:val="%1."/>
      <w:lvlJc w:val="left"/>
      <w:pPr>
        <w:ind w:left="53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51" w:hanging="360"/>
      </w:pPr>
    </w:lvl>
    <w:lvl w:ilvl="2" w:tplc="0809001B" w:tentative="1">
      <w:start w:val="1"/>
      <w:numFmt w:val="lowerRoman"/>
      <w:lvlText w:val="%3."/>
      <w:lvlJc w:val="right"/>
      <w:pPr>
        <w:ind w:left="1971" w:hanging="180"/>
      </w:pPr>
    </w:lvl>
    <w:lvl w:ilvl="3" w:tplc="0809000F" w:tentative="1">
      <w:start w:val="1"/>
      <w:numFmt w:val="decimal"/>
      <w:lvlText w:val="%4."/>
      <w:lvlJc w:val="left"/>
      <w:pPr>
        <w:ind w:left="2691" w:hanging="360"/>
      </w:pPr>
    </w:lvl>
    <w:lvl w:ilvl="4" w:tplc="08090019" w:tentative="1">
      <w:start w:val="1"/>
      <w:numFmt w:val="lowerLetter"/>
      <w:lvlText w:val="%5."/>
      <w:lvlJc w:val="left"/>
      <w:pPr>
        <w:ind w:left="3411" w:hanging="360"/>
      </w:pPr>
    </w:lvl>
    <w:lvl w:ilvl="5" w:tplc="0809001B" w:tentative="1">
      <w:start w:val="1"/>
      <w:numFmt w:val="lowerRoman"/>
      <w:lvlText w:val="%6."/>
      <w:lvlJc w:val="right"/>
      <w:pPr>
        <w:ind w:left="4131" w:hanging="180"/>
      </w:pPr>
    </w:lvl>
    <w:lvl w:ilvl="6" w:tplc="0809000F" w:tentative="1">
      <w:start w:val="1"/>
      <w:numFmt w:val="decimal"/>
      <w:lvlText w:val="%7."/>
      <w:lvlJc w:val="left"/>
      <w:pPr>
        <w:ind w:left="4851" w:hanging="360"/>
      </w:pPr>
    </w:lvl>
    <w:lvl w:ilvl="7" w:tplc="08090019" w:tentative="1">
      <w:start w:val="1"/>
      <w:numFmt w:val="lowerLetter"/>
      <w:lvlText w:val="%8."/>
      <w:lvlJc w:val="left"/>
      <w:pPr>
        <w:ind w:left="5571" w:hanging="360"/>
      </w:pPr>
    </w:lvl>
    <w:lvl w:ilvl="8" w:tplc="0809001B" w:tentative="1">
      <w:start w:val="1"/>
      <w:numFmt w:val="lowerRoman"/>
      <w:lvlText w:val="%9."/>
      <w:lvlJc w:val="right"/>
      <w:pPr>
        <w:ind w:left="6291" w:hanging="180"/>
      </w:pPr>
    </w:lvl>
  </w:abstractNum>
  <w:abstractNum w:abstractNumId="13">
    <w:nsid w:val="356F1608"/>
    <w:multiLevelType w:val="hybridMultilevel"/>
    <w:tmpl w:val="55D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BA4BCB"/>
    <w:multiLevelType w:val="hybridMultilevel"/>
    <w:tmpl w:val="962A44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8C2787"/>
    <w:multiLevelType w:val="hybridMultilevel"/>
    <w:tmpl w:val="71A401A6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E3719B"/>
    <w:multiLevelType w:val="hybridMultilevel"/>
    <w:tmpl w:val="708AE176"/>
    <w:lvl w:ilvl="0" w:tplc="E99EFABA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4" w:hanging="360"/>
      </w:pPr>
    </w:lvl>
    <w:lvl w:ilvl="2" w:tplc="0809001B" w:tentative="1">
      <w:start w:val="1"/>
      <w:numFmt w:val="lowerRoman"/>
      <w:lvlText w:val="%3."/>
      <w:lvlJc w:val="right"/>
      <w:pPr>
        <w:ind w:left="2254" w:hanging="180"/>
      </w:pPr>
    </w:lvl>
    <w:lvl w:ilvl="3" w:tplc="0809000F" w:tentative="1">
      <w:start w:val="1"/>
      <w:numFmt w:val="decimal"/>
      <w:lvlText w:val="%4."/>
      <w:lvlJc w:val="left"/>
      <w:pPr>
        <w:ind w:left="2974" w:hanging="360"/>
      </w:pPr>
    </w:lvl>
    <w:lvl w:ilvl="4" w:tplc="08090019" w:tentative="1">
      <w:start w:val="1"/>
      <w:numFmt w:val="lowerLetter"/>
      <w:lvlText w:val="%5."/>
      <w:lvlJc w:val="left"/>
      <w:pPr>
        <w:ind w:left="3694" w:hanging="360"/>
      </w:pPr>
    </w:lvl>
    <w:lvl w:ilvl="5" w:tplc="0809001B" w:tentative="1">
      <w:start w:val="1"/>
      <w:numFmt w:val="lowerRoman"/>
      <w:lvlText w:val="%6."/>
      <w:lvlJc w:val="right"/>
      <w:pPr>
        <w:ind w:left="4414" w:hanging="180"/>
      </w:pPr>
    </w:lvl>
    <w:lvl w:ilvl="6" w:tplc="0809000F" w:tentative="1">
      <w:start w:val="1"/>
      <w:numFmt w:val="decimal"/>
      <w:lvlText w:val="%7."/>
      <w:lvlJc w:val="left"/>
      <w:pPr>
        <w:ind w:left="5134" w:hanging="360"/>
      </w:pPr>
    </w:lvl>
    <w:lvl w:ilvl="7" w:tplc="08090019" w:tentative="1">
      <w:start w:val="1"/>
      <w:numFmt w:val="lowerLetter"/>
      <w:lvlText w:val="%8."/>
      <w:lvlJc w:val="left"/>
      <w:pPr>
        <w:ind w:left="5854" w:hanging="360"/>
      </w:pPr>
    </w:lvl>
    <w:lvl w:ilvl="8" w:tplc="08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7">
    <w:nsid w:val="495753DA"/>
    <w:multiLevelType w:val="hybridMultilevel"/>
    <w:tmpl w:val="375423DE"/>
    <w:lvl w:ilvl="0" w:tplc="8494C0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A972FD"/>
    <w:multiLevelType w:val="hybridMultilevel"/>
    <w:tmpl w:val="DE920152"/>
    <w:lvl w:ilvl="0" w:tplc="0FAA36E2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7314CF"/>
    <w:multiLevelType w:val="hybridMultilevel"/>
    <w:tmpl w:val="8EE2F02E"/>
    <w:lvl w:ilvl="0" w:tplc="F718067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1330C1"/>
    <w:multiLevelType w:val="hybridMultilevel"/>
    <w:tmpl w:val="A72A8AAC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2E7743"/>
    <w:multiLevelType w:val="hybridMultilevel"/>
    <w:tmpl w:val="2BB642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F74326"/>
    <w:multiLevelType w:val="hybridMultilevel"/>
    <w:tmpl w:val="D084F83A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91F1762"/>
    <w:multiLevelType w:val="hybridMultilevel"/>
    <w:tmpl w:val="89DAD7FE"/>
    <w:lvl w:ilvl="0" w:tplc="54FCCBE0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004760"/>
    <w:multiLevelType w:val="hybridMultilevel"/>
    <w:tmpl w:val="6E80890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EA2596"/>
    <w:multiLevelType w:val="hybridMultilevel"/>
    <w:tmpl w:val="420C4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0B07C4"/>
    <w:multiLevelType w:val="hybridMultilevel"/>
    <w:tmpl w:val="A4FCEB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816F23"/>
    <w:multiLevelType w:val="hybridMultilevel"/>
    <w:tmpl w:val="93B28424"/>
    <w:lvl w:ilvl="0" w:tplc="6DBC54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EB45AE"/>
    <w:multiLevelType w:val="hybridMultilevel"/>
    <w:tmpl w:val="F65845A0"/>
    <w:lvl w:ilvl="0" w:tplc="30E4F830">
      <w:start w:val="1"/>
      <w:numFmt w:val="decimal"/>
      <w:lvlText w:val="%1)"/>
      <w:lvlJc w:val="left"/>
      <w:pPr>
        <w:ind w:left="41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35" w:hanging="360"/>
      </w:pPr>
    </w:lvl>
    <w:lvl w:ilvl="2" w:tplc="0809001B" w:tentative="1">
      <w:start w:val="1"/>
      <w:numFmt w:val="lowerRoman"/>
      <w:lvlText w:val="%3."/>
      <w:lvlJc w:val="right"/>
      <w:pPr>
        <w:ind w:left="1855" w:hanging="180"/>
      </w:pPr>
    </w:lvl>
    <w:lvl w:ilvl="3" w:tplc="0809000F" w:tentative="1">
      <w:start w:val="1"/>
      <w:numFmt w:val="decimal"/>
      <w:lvlText w:val="%4."/>
      <w:lvlJc w:val="left"/>
      <w:pPr>
        <w:ind w:left="2575" w:hanging="360"/>
      </w:pPr>
    </w:lvl>
    <w:lvl w:ilvl="4" w:tplc="08090019" w:tentative="1">
      <w:start w:val="1"/>
      <w:numFmt w:val="lowerLetter"/>
      <w:lvlText w:val="%5."/>
      <w:lvlJc w:val="left"/>
      <w:pPr>
        <w:ind w:left="3295" w:hanging="360"/>
      </w:pPr>
    </w:lvl>
    <w:lvl w:ilvl="5" w:tplc="0809001B" w:tentative="1">
      <w:start w:val="1"/>
      <w:numFmt w:val="lowerRoman"/>
      <w:lvlText w:val="%6."/>
      <w:lvlJc w:val="right"/>
      <w:pPr>
        <w:ind w:left="4015" w:hanging="180"/>
      </w:pPr>
    </w:lvl>
    <w:lvl w:ilvl="6" w:tplc="0809000F" w:tentative="1">
      <w:start w:val="1"/>
      <w:numFmt w:val="decimal"/>
      <w:lvlText w:val="%7."/>
      <w:lvlJc w:val="left"/>
      <w:pPr>
        <w:ind w:left="4735" w:hanging="360"/>
      </w:pPr>
    </w:lvl>
    <w:lvl w:ilvl="7" w:tplc="08090019" w:tentative="1">
      <w:start w:val="1"/>
      <w:numFmt w:val="lowerLetter"/>
      <w:lvlText w:val="%8."/>
      <w:lvlJc w:val="left"/>
      <w:pPr>
        <w:ind w:left="5455" w:hanging="360"/>
      </w:pPr>
    </w:lvl>
    <w:lvl w:ilvl="8" w:tplc="0809001B" w:tentative="1">
      <w:start w:val="1"/>
      <w:numFmt w:val="lowerRoman"/>
      <w:lvlText w:val="%9."/>
      <w:lvlJc w:val="right"/>
      <w:pPr>
        <w:ind w:left="6175" w:hanging="180"/>
      </w:pPr>
    </w:lvl>
  </w:abstractNum>
  <w:abstractNum w:abstractNumId="29">
    <w:nsid w:val="79697CAE"/>
    <w:multiLevelType w:val="hybridMultilevel"/>
    <w:tmpl w:val="8396B0FC"/>
    <w:lvl w:ilvl="0" w:tplc="ACD272D2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26"/>
  </w:num>
  <w:num w:numId="4">
    <w:abstractNumId w:val="19"/>
  </w:num>
  <w:num w:numId="5">
    <w:abstractNumId w:val="3"/>
  </w:num>
  <w:num w:numId="6">
    <w:abstractNumId w:val="17"/>
  </w:num>
  <w:num w:numId="7">
    <w:abstractNumId w:val="20"/>
  </w:num>
  <w:num w:numId="8">
    <w:abstractNumId w:val="15"/>
  </w:num>
  <w:num w:numId="9">
    <w:abstractNumId w:val="22"/>
  </w:num>
  <w:num w:numId="10">
    <w:abstractNumId w:val="21"/>
  </w:num>
  <w:num w:numId="11">
    <w:abstractNumId w:val="13"/>
  </w:num>
  <w:num w:numId="12">
    <w:abstractNumId w:val="24"/>
  </w:num>
  <w:num w:numId="13">
    <w:abstractNumId w:val="28"/>
  </w:num>
  <w:num w:numId="14">
    <w:abstractNumId w:val="1"/>
  </w:num>
  <w:num w:numId="15">
    <w:abstractNumId w:val="12"/>
  </w:num>
  <w:num w:numId="16">
    <w:abstractNumId w:val="2"/>
  </w:num>
  <w:num w:numId="17">
    <w:abstractNumId w:val="4"/>
  </w:num>
  <w:num w:numId="18">
    <w:abstractNumId w:val="16"/>
  </w:num>
  <w:num w:numId="19">
    <w:abstractNumId w:val="0"/>
  </w:num>
  <w:num w:numId="20">
    <w:abstractNumId w:val="14"/>
  </w:num>
  <w:num w:numId="21">
    <w:abstractNumId w:val="7"/>
  </w:num>
  <w:num w:numId="22">
    <w:abstractNumId w:val="29"/>
  </w:num>
  <w:num w:numId="23">
    <w:abstractNumId w:val="18"/>
  </w:num>
  <w:num w:numId="24">
    <w:abstractNumId w:val="6"/>
  </w:num>
  <w:num w:numId="25">
    <w:abstractNumId w:val="5"/>
  </w:num>
  <w:num w:numId="26">
    <w:abstractNumId w:val="9"/>
  </w:num>
  <w:num w:numId="27">
    <w:abstractNumId w:val="8"/>
  </w:num>
  <w:num w:numId="28">
    <w:abstractNumId w:val="23"/>
  </w:num>
  <w:num w:numId="29">
    <w:abstractNumId w:val="11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284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5BF"/>
    <w:rsid w:val="000462AE"/>
    <w:rsid w:val="00075CE1"/>
    <w:rsid w:val="00077051"/>
    <w:rsid w:val="000810BF"/>
    <w:rsid w:val="00086ED4"/>
    <w:rsid w:val="00087565"/>
    <w:rsid w:val="000C2895"/>
    <w:rsid w:val="000C6096"/>
    <w:rsid w:val="000E0F21"/>
    <w:rsid w:val="000E2EBE"/>
    <w:rsid w:val="000F6E32"/>
    <w:rsid w:val="00115A65"/>
    <w:rsid w:val="001513BD"/>
    <w:rsid w:val="001608AE"/>
    <w:rsid w:val="00167281"/>
    <w:rsid w:val="00170648"/>
    <w:rsid w:val="001E45BF"/>
    <w:rsid w:val="001E7DDC"/>
    <w:rsid w:val="00204342"/>
    <w:rsid w:val="00220E80"/>
    <w:rsid w:val="002A1D9F"/>
    <w:rsid w:val="002D6EAD"/>
    <w:rsid w:val="00300ECC"/>
    <w:rsid w:val="0030129C"/>
    <w:rsid w:val="00316ABB"/>
    <w:rsid w:val="00330A5D"/>
    <w:rsid w:val="00335C78"/>
    <w:rsid w:val="003474CF"/>
    <w:rsid w:val="003477E6"/>
    <w:rsid w:val="00371C8F"/>
    <w:rsid w:val="003774A4"/>
    <w:rsid w:val="0039687B"/>
    <w:rsid w:val="003A3455"/>
    <w:rsid w:val="003C1015"/>
    <w:rsid w:val="003C2DDC"/>
    <w:rsid w:val="003C4F9C"/>
    <w:rsid w:val="003C7797"/>
    <w:rsid w:val="003E7E0C"/>
    <w:rsid w:val="00417D7F"/>
    <w:rsid w:val="00423DC6"/>
    <w:rsid w:val="00430F02"/>
    <w:rsid w:val="00432DE6"/>
    <w:rsid w:val="00441F75"/>
    <w:rsid w:val="004541B5"/>
    <w:rsid w:val="00457EA4"/>
    <w:rsid w:val="004C42F3"/>
    <w:rsid w:val="004C76D9"/>
    <w:rsid w:val="004C7BF3"/>
    <w:rsid w:val="004D7F5F"/>
    <w:rsid w:val="00503CCE"/>
    <w:rsid w:val="005105DA"/>
    <w:rsid w:val="00522C8C"/>
    <w:rsid w:val="00553B88"/>
    <w:rsid w:val="0056277B"/>
    <w:rsid w:val="00590107"/>
    <w:rsid w:val="005C12DF"/>
    <w:rsid w:val="005E4110"/>
    <w:rsid w:val="00682013"/>
    <w:rsid w:val="006B7A08"/>
    <w:rsid w:val="0070636A"/>
    <w:rsid w:val="007258F8"/>
    <w:rsid w:val="00766C3D"/>
    <w:rsid w:val="00775AAC"/>
    <w:rsid w:val="007A2D5E"/>
    <w:rsid w:val="007A3632"/>
    <w:rsid w:val="007B6BE2"/>
    <w:rsid w:val="007B7C82"/>
    <w:rsid w:val="007F2260"/>
    <w:rsid w:val="00832C54"/>
    <w:rsid w:val="00850F13"/>
    <w:rsid w:val="00855EB3"/>
    <w:rsid w:val="008706F3"/>
    <w:rsid w:val="00871EAC"/>
    <w:rsid w:val="00875427"/>
    <w:rsid w:val="00897962"/>
    <w:rsid w:val="008B1FFB"/>
    <w:rsid w:val="008F6048"/>
    <w:rsid w:val="00945380"/>
    <w:rsid w:val="009B3510"/>
    <w:rsid w:val="009B3D9E"/>
    <w:rsid w:val="009E7B39"/>
    <w:rsid w:val="00A75866"/>
    <w:rsid w:val="00AC4C31"/>
    <w:rsid w:val="00B64364"/>
    <w:rsid w:val="00B664FA"/>
    <w:rsid w:val="00B729BB"/>
    <w:rsid w:val="00B946F3"/>
    <w:rsid w:val="00BA4A0C"/>
    <w:rsid w:val="00BC0466"/>
    <w:rsid w:val="00BE0F0F"/>
    <w:rsid w:val="00C43FC5"/>
    <w:rsid w:val="00CA57C7"/>
    <w:rsid w:val="00CB48F4"/>
    <w:rsid w:val="00CB7744"/>
    <w:rsid w:val="00CC7981"/>
    <w:rsid w:val="00CE6AEC"/>
    <w:rsid w:val="00D01BA2"/>
    <w:rsid w:val="00D07222"/>
    <w:rsid w:val="00D50395"/>
    <w:rsid w:val="00D602B6"/>
    <w:rsid w:val="00DA5D7C"/>
    <w:rsid w:val="00DA623F"/>
    <w:rsid w:val="00E23745"/>
    <w:rsid w:val="00E26162"/>
    <w:rsid w:val="00E30AC1"/>
    <w:rsid w:val="00EB0791"/>
    <w:rsid w:val="00EC6399"/>
    <w:rsid w:val="00ED25E9"/>
    <w:rsid w:val="00ED339C"/>
    <w:rsid w:val="00EF64F7"/>
    <w:rsid w:val="00F277F3"/>
    <w:rsid w:val="00F72F5C"/>
    <w:rsid w:val="00FB38CF"/>
    <w:rsid w:val="00FD00AB"/>
    <w:rsid w:val="00FE5C77"/>
    <w:rsid w:val="00FF49D7"/>
    <w:rsid w:val="00FF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A86AAD-F0D3-4ADF-B1AF-416FE465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>
      <w:pPr>
        <w:ind w:left="113" w:hanging="11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ListParagraph">
    <w:name w:val="List Paragraph"/>
    <w:basedOn w:val="Normal"/>
    <w:uiPriority w:val="34"/>
    <w:qFormat/>
    <w:rsid w:val="00EC639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012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4BA74DE9.dotm</Template>
  <TotalTime>41</TotalTime>
  <Pages>6</Pages>
  <Words>200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Interprint, Inc.</Company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Sharif, Rizal</dc:creator>
  <cp:keywords/>
  <dc:description/>
  <cp:lastModifiedBy>Sharif, Rizal</cp:lastModifiedBy>
  <cp:revision>9</cp:revision>
  <dcterms:created xsi:type="dcterms:W3CDTF">2015-04-30T07:29:00Z</dcterms:created>
  <dcterms:modified xsi:type="dcterms:W3CDTF">2015-04-30T08:47:00Z</dcterms:modified>
</cp:coreProperties>
</file>