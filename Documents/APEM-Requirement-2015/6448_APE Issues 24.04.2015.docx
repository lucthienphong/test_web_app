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8"/>
        <w:gridCol w:w="6570"/>
      </w:tblGrid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E45BF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Author</w:t>
            </w:r>
          </w:p>
        </w:tc>
        <w:tc>
          <w:tcPr>
            <w:tcW w:w="6570" w:type="dxa"/>
          </w:tcPr>
          <w:p w:rsidR="003774A4" w:rsidRDefault="00FE5C77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Rizal Sharif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Name</w:t>
            </w:r>
          </w:p>
        </w:tc>
        <w:tc>
          <w:tcPr>
            <w:tcW w:w="6570" w:type="dxa"/>
          </w:tcPr>
          <w:p w:rsidR="003774A4" w:rsidRDefault="00300EC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System Issues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608A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Title</w:t>
            </w:r>
          </w:p>
        </w:tc>
        <w:tc>
          <w:tcPr>
            <w:tcW w:w="6570" w:type="dxa"/>
          </w:tcPr>
          <w:p w:rsidR="003774A4" w:rsidRDefault="007A2D5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APE New System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Date</w:t>
            </w:r>
          </w:p>
        </w:tc>
        <w:tc>
          <w:tcPr>
            <w:tcW w:w="6570" w:type="dxa"/>
          </w:tcPr>
          <w:p w:rsidR="003774A4" w:rsidRDefault="007F2260" w:rsidP="00300EC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23.04.2015</w:t>
            </w:r>
          </w:p>
        </w:tc>
      </w:tr>
    </w:tbl>
    <w:p w:rsidR="003774A4" w:rsidRDefault="001E45BF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0"/>
        <w:gridCol w:w="9069"/>
      </w:tblGrid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>
            <w:pPr>
              <w:pStyle w:val="ListParagraph"/>
              <w:ind w:left="171" w:firstLine="0"/>
            </w:pPr>
          </w:p>
          <w:p w:rsidR="00D50395" w:rsidRPr="008706F3" w:rsidRDefault="00D50395" w:rsidP="00D50395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r w:rsidRPr="008706F3">
              <w:rPr>
                <w:b/>
              </w:rPr>
              <w:t>Month’s End Period Closing</w:t>
            </w:r>
          </w:p>
          <w:p w:rsidR="00D50395" w:rsidRDefault="00D50395" w:rsidP="00D50395">
            <w:pPr>
              <w:ind w:left="171" w:hanging="171"/>
              <w:rPr>
                <w:b/>
              </w:rPr>
            </w:pPr>
          </w:p>
          <w:p w:rsidR="00D50395" w:rsidRPr="001513BD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  <w:rPr>
                <w:b/>
              </w:rPr>
            </w:pPr>
            <w:r w:rsidRPr="00C43FC5">
              <w:t xml:space="preserve">We need to have a </w:t>
            </w:r>
            <w:r>
              <w:t xml:space="preserve">posting period </w:t>
            </w:r>
            <w:r w:rsidRPr="00C43FC5">
              <w:t xml:space="preserve">control mechanism </w:t>
            </w:r>
            <w:r>
              <w:t xml:space="preserve">for </w:t>
            </w:r>
            <w:r w:rsidRPr="001513BD">
              <w:rPr>
                <w:b/>
              </w:rPr>
              <w:t>every month.</w:t>
            </w:r>
          </w:p>
          <w:p w:rsidR="00D50395" w:rsidRDefault="00D50395" w:rsidP="00D50395">
            <w:pPr>
              <w:ind w:left="171" w:hanging="171"/>
            </w:pPr>
          </w:p>
          <w:p w:rsidR="00D50395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</w:pPr>
            <w:r>
              <w:t>W</w:t>
            </w:r>
            <w:r w:rsidRPr="00C43FC5">
              <w:t>hen the particul</w:t>
            </w:r>
            <w:r>
              <w:t xml:space="preserve">ar month’s period has been closed, </w:t>
            </w:r>
            <w:r w:rsidRPr="00C43FC5">
              <w:t xml:space="preserve">the user cannot </w:t>
            </w:r>
            <w:r>
              <w:t>make any changes to the current invoice or</w:t>
            </w:r>
            <w:r w:rsidRPr="00C43FC5">
              <w:t xml:space="preserve"> create </w:t>
            </w:r>
            <w:r>
              <w:t xml:space="preserve">a new </w:t>
            </w:r>
            <w:r w:rsidRPr="00C43FC5">
              <w:t>invoice</w:t>
            </w:r>
            <w:r>
              <w:t xml:space="preserve"> with invoice date</w:t>
            </w:r>
            <w:r w:rsidRPr="00C43FC5">
              <w:t xml:space="preserve"> </w:t>
            </w:r>
            <w:r>
              <w:t>in that month.</w:t>
            </w:r>
          </w:p>
          <w:p w:rsidR="00D50395" w:rsidRDefault="00D50395" w:rsidP="00D50395">
            <w:pPr>
              <w:ind w:left="171" w:hanging="171"/>
            </w:pPr>
          </w:p>
          <w:p w:rsidR="00D50395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</w:pPr>
            <w:r>
              <w:t>For example, at 10.00 am 30</w:t>
            </w:r>
            <w:r w:rsidRPr="00945380">
              <w:rPr>
                <w:vertAlign w:val="superscript"/>
              </w:rPr>
              <w:t>th</w:t>
            </w:r>
            <w:r>
              <w:t xml:space="preserve"> April 2014, we click the period close function for April 2015,</w:t>
            </w:r>
          </w:p>
          <w:p w:rsidR="00D50395" w:rsidRDefault="00D50395" w:rsidP="00D50395">
            <w:pPr>
              <w:ind w:left="171" w:hanging="171"/>
            </w:pPr>
          </w:p>
          <w:p w:rsidR="00D50395" w:rsidRPr="00945380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  <w:rPr>
                <w:color w:val="FF0000"/>
              </w:rPr>
            </w:pPr>
            <w:r>
              <w:t>Existing  invoice – Not allowed to be changed anymore</w:t>
            </w:r>
          </w:p>
          <w:p w:rsidR="00D50395" w:rsidRPr="008706F3" w:rsidRDefault="00D50395" w:rsidP="00D50395">
            <w:pPr>
              <w:pStyle w:val="ListParagraph"/>
              <w:ind w:left="171" w:hanging="171"/>
            </w:pPr>
          </w:p>
          <w:p w:rsidR="00D50395" w:rsidRPr="008706F3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</w:pPr>
            <w:r w:rsidRPr="008706F3">
              <w:t xml:space="preserve">New invoice – Only invoice date in May onward will be allowed to be created. </w:t>
            </w:r>
          </w:p>
          <w:p w:rsidR="00D50395" w:rsidRPr="008706F3" w:rsidRDefault="00D50395" w:rsidP="00D50395">
            <w:pPr>
              <w:pStyle w:val="ListParagraph"/>
              <w:ind w:left="171" w:hanging="171"/>
            </w:pPr>
          </w:p>
          <w:p w:rsidR="00D50395" w:rsidRPr="008706F3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  <w:rPr>
                <w:color w:val="C00000"/>
              </w:rPr>
            </w:pPr>
            <w:r w:rsidRPr="008706F3">
              <w:rPr>
                <w:color w:val="C00000"/>
              </w:rPr>
              <w:t>If the user select the invoice date in April 2015, there will be an error message to indicate that period has been closed.</w:t>
            </w:r>
          </w:p>
          <w:p w:rsidR="00D50395" w:rsidRPr="008706F3" w:rsidRDefault="00D50395" w:rsidP="00D50395">
            <w:pPr>
              <w:pStyle w:val="ListParagraph"/>
              <w:ind w:left="171" w:hanging="171"/>
            </w:pPr>
          </w:p>
          <w:p w:rsidR="00D50395" w:rsidRPr="008706F3" w:rsidRDefault="00D50395" w:rsidP="00D50395">
            <w:pPr>
              <w:pStyle w:val="ListParagraph"/>
              <w:numPr>
                <w:ilvl w:val="0"/>
                <w:numId w:val="28"/>
              </w:numPr>
              <w:ind w:left="171" w:hanging="171"/>
            </w:pPr>
            <w:r w:rsidRPr="008706F3">
              <w:t xml:space="preserve">In 29 May 2015 – We click period closing function </w:t>
            </w:r>
            <w:r>
              <w:t>for</w:t>
            </w:r>
            <w:r w:rsidRPr="008706F3">
              <w:t xml:space="preserve"> May 2015, existing invoice in April and May cannot be changed anymore. Only Invoice date on June onward will be allowed to be created.</w:t>
            </w:r>
          </w:p>
          <w:p w:rsidR="00D50395" w:rsidRDefault="00D50395" w:rsidP="00D50395"/>
          <w:p w:rsidR="00D50395" w:rsidRDefault="00D50395" w:rsidP="00D50395"/>
        </w:tc>
        <w:tc>
          <w:tcPr>
            <w:tcW w:w="9069" w:type="dxa"/>
          </w:tcPr>
          <w:p w:rsidR="00D50395" w:rsidRDefault="001513BD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0FD4E296" wp14:editId="7505580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3703955</wp:posOffset>
                      </wp:positionV>
                      <wp:extent cx="3024505" cy="931545"/>
                      <wp:effectExtent l="0" t="0" r="23495" b="2095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4505" cy="931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13BD" w:rsidRDefault="001513BD" w:rsidP="001513BD">
                                  <w:r>
                                    <w:t xml:space="preserve">User cannot change old invoice </w:t>
                                  </w:r>
                                  <w:r w:rsidR="00FF764C">
                                    <w:t xml:space="preserve">date </w:t>
                                  </w:r>
                                  <w:r>
                                    <w:t>or create invoice date in April once period for April has been closed.</w:t>
                                  </w:r>
                                </w:p>
                                <w:p w:rsidR="001513BD" w:rsidRDefault="001513BD" w:rsidP="001513BD"/>
                                <w:p w:rsidR="001513BD" w:rsidRDefault="00FF764C" w:rsidP="001513BD">
                                  <w:r>
                                    <w:t>Only user with the right</w:t>
                                  </w:r>
                                  <w:r w:rsidR="001513BD">
                                    <w:t xml:space="preserve"> role able to open the period again to allow the changes in invoice date.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D4E2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3.6pt;margin-top:291.65pt;width:238.15pt;height:73.3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">
                      <v:textbox>
                        <w:txbxContent>
                          <w:p w:rsidR="001513BD" w:rsidRDefault="001513BD" w:rsidP="001513BD">
                            <w:r>
                              <w:t xml:space="preserve">User cannot change old invoice </w:t>
                            </w:r>
                            <w:r w:rsidR="00FF764C">
                              <w:t xml:space="preserve">date </w:t>
                            </w:r>
                            <w:r>
                              <w:t>or create invoice date in April once period for April has been closed.</w:t>
                            </w:r>
                          </w:p>
                          <w:p w:rsidR="001513BD" w:rsidRDefault="001513BD" w:rsidP="001513BD"/>
                          <w:p w:rsidR="001513BD" w:rsidRDefault="00FF764C" w:rsidP="001513BD">
                            <w:r>
                              <w:t>Only user with the right</w:t>
                            </w:r>
                            <w:r w:rsidR="001513BD">
                              <w:t xml:space="preserve"> role able to open the period again to allow the changes in invoice date.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D50395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F53F65C" wp14:editId="731EEAB4">
                      <wp:simplePos x="0" y="0"/>
                      <wp:positionH relativeFrom="column">
                        <wp:posOffset>1738239</wp:posOffset>
                      </wp:positionH>
                      <wp:positionV relativeFrom="paragraph">
                        <wp:posOffset>1514719</wp:posOffset>
                      </wp:positionV>
                      <wp:extent cx="2312377" cy="2109812"/>
                      <wp:effectExtent l="19050" t="38100" r="50165" b="2413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12377" cy="2109812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36FD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136.85pt;margin-top:119.25pt;width:182.1pt;height:166.1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" strokecolor="#c00000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41EFFF1" wp14:editId="344D8077">
                      <wp:simplePos x="0" y="0"/>
                      <wp:positionH relativeFrom="column">
                        <wp:posOffset>4116607</wp:posOffset>
                      </wp:positionH>
                      <wp:positionV relativeFrom="paragraph">
                        <wp:posOffset>966177</wp:posOffset>
                      </wp:positionV>
                      <wp:extent cx="1462844" cy="501161"/>
                      <wp:effectExtent l="19050" t="19050" r="23495" b="1333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2844" cy="50116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5ED38F7" id="Rectangle 4" o:spid="_x0000_s1026" style="position:absolute;margin-left:324.15pt;margin-top:76.1pt;width:115.2pt;height:39.4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" filled="f" strokecolor="#c00000" strokeweight="2.25pt"/>
                  </w:pict>
                </mc:Fallback>
              </mc:AlternateContent>
            </w:r>
            <w:r w:rsidR="00D50395">
              <w:rPr>
                <w:noProof/>
                <w:lang w:val="en-GB"/>
              </w:rPr>
              <w:drawing>
                <wp:inline distT="0" distB="0" distL="0" distR="0" wp14:anchorId="3A8B1241" wp14:editId="044813AB">
                  <wp:extent cx="5621655" cy="30327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>
            <w:pPr>
              <w:pStyle w:val="ListParagraph"/>
              <w:ind w:left="171" w:firstLine="0"/>
            </w:pPr>
          </w:p>
          <w:p w:rsidR="001513BD" w:rsidRDefault="00D50395" w:rsidP="001513BD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1513BD">
              <w:rPr>
                <w:b/>
              </w:rPr>
              <w:t>Credit Note/Debit Note.</w:t>
            </w:r>
          </w:p>
          <w:p w:rsidR="001513BD" w:rsidRDefault="001513BD" w:rsidP="001513BD">
            <w:pPr>
              <w:rPr>
                <w:b/>
              </w:rPr>
            </w:pPr>
          </w:p>
          <w:p w:rsidR="001513BD" w:rsidRDefault="001513BD" w:rsidP="001513BD">
            <w:r>
              <w:t xml:space="preserve">- </w:t>
            </w:r>
            <w:r w:rsidRPr="00CB48F4">
              <w:t xml:space="preserve">Print </w:t>
            </w:r>
            <w:r>
              <w:t>o</w:t>
            </w:r>
            <w:r w:rsidRPr="00CB48F4">
              <w:t>ut not working</w:t>
            </w:r>
          </w:p>
          <w:p w:rsidR="00D50395" w:rsidRDefault="00D50395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Pr="00204342" w:rsidRDefault="003C2DDC" w:rsidP="00D50395">
            <w:pPr>
              <w:rPr>
                <w:b/>
              </w:rPr>
            </w:pPr>
            <w:r w:rsidRPr="00204342">
              <w:rPr>
                <w:b/>
              </w:rPr>
              <w:t>Engraving Protocol</w:t>
            </w:r>
          </w:p>
          <w:p w:rsidR="003C2DDC" w:rsidRDefault="003C2DDC" w:rsidP="00D50395"/>
          <w:p w:rsidR="003C2DDC" w:rsidRPr="00204342" w:rsidRDefault="003C2DDC" w:rsidP="003C2DDC">
            <w:pPr>
              <w:rPr>
                <w:b/>
              </w:rPr>
            </w:pPr>
            <w:r w:rsidRPr="00204342">
              <w:rPr>
                <w:b/>
              </w:rPr>
              <w:t>EMG Input screen.</w:t>
            </w:r>
          </w:p>
          <w:p w:rsidR="003C2DDC" w:rsidRDefault="003C2DDC" w:rsidP="003C2DDC"/>
          <w:p w:rsidR="003C2DDC" w:rsidRDefault="003C2DDC" w:rsidP="003C2DDC">
            <w:pPr>
              <w:ind w:left="0" w:firstLine="0"/>
            </w:pPr>
            <w:r>
              <w:t xml:space="preserve">Cell depth calculation is correct = </w:t>
            </w:r>
            <w:proofErr w:type="gramStart"/>
            <w:r>
              <w:t>38.41452 .</w:t>
            </w:r>
            <w:proofErr w:type="gramEnd"/>
            <w:r>
              <w:t xml:space="preserve"> But once entered, the value will become CH value </w:t>
            </w:r>
            <w:proofErr w:type="spellStart"/>
            <w:r>
              <w:t>i.e</w:t>
            </w:r>
            <w:proofErr w:type="spellEnd"/>
            <w:r>
              <w:t xml:space="preserve"> 215.00000.</w:t>
            </w:r>
          </w:p>
          <w:p w:rsidR="003C2DDC" w:rsidRDefault="003C2DDC" w:rsidP="003C2DDC">
            <w:pPr>
              <w:ind w:left="0" w:firstLine="0"/>
            </w:pPr>
          </w:p>
          <w:p w:rsidR="003C2DDC" w:rsidRDefault="003C2DDC" w:rsidP="003C2DDC">
            <w:pPr>
              <w:ind w:left="0" w:firstLine="0"/>
            </w:pPr>
            <w:r>
              <w:t xml:space="preserve">Please correct the value and make Cell Depth </w:t>
            </w:r>
            <w:r w:rsidR="00204342">
              <w:t xml:space="preserve">value </w:t>
            </w:r>
            <w:r>
              <w:t>without any decimal</w:t>
            </w:r>
            <w:r w:rsidR="00204342">
              <w:t xml:space="preserve"> point.</w:t>
            </w:r>
          </w:p>
          <w:p w:rsidR="003C2DDC" w:rsidRDefault="003C2DDC" w:rsidP="003C2DDC">
            <w:pPr>
              <w:ind w:left="0" w:firstLine="0"/>
            </w:pPr>
          </w:p>
          <w:p w:rsidR="003C2DDC" w:rsidRDefault="003C2DDC" w:rsidP="003C2DDC">
            <w:pPr>
              <w:ind w:left="0" w:firstLine="0"/>
            </w:pPr>
            <w:r>
              <w:t>Example 38.41452 =</w:t>
            </w:r>
            <w:r w:rsidR="00204342">
              <w:t xml:space="preserve"> 38</w:t>
            </w:r>
          </w:p>
          <w:p w:rsidR="00457EA4" w:rsidRDefault="00457EA4" w:rsidP="003C2DDC">
            <w:pPr>
              <w:ind w:left="0" w:firstLine="0"/>
            </w:pPr>
          </w:p>
          <w:p w:rsidR="00457EA4" w:rsidRPr="00457EA4" w:rsidRDefault="00457EA4" w:rsidP="003C2DDC">
            <w:pPr>
              <w:ind w:left="0" w:firstLine="0"/>
              <w:rPr>
                <w:color w:val="2F5496" w:themeColor="accent5" w:themeShade="BF"/>
              </w:rPr>
            </w:pPr>
          </w:p>
          <w:p w:rsidR="00457EA4" w:rsidRPr="00CA57C7" w:rsidRDefault="00457EA4" w:rsidP="003C2DDC">
            <w:pPr>
              <w:ind w:left="0" w:firstLine="0"/>
              <w:rPr>
                <w:b/>
              </w:rPr>
            </w:pPr>
            <w:r w:rsidRPr="00CA57C7">
              <w:rPr>
                <w:b/>
              </w:rPr>
              <w:t>New Request:</w:t>
            </w:r>
          </w:p>
          <w:p w:rsidR="00457EA4" w:rsidRPr="00457EA4" w:rsidRDefault="00457EA4" w:rsidP="003C2DDC">
            <w:pPr>
              <w:ind w:left="0" w:firstLine="0"/>
              <w:rPr>
                <w:b/>
                <w:color w:val="2F5496" w:themeColor="accent5" w:themeShade="BF"/>
              </w:rPr>
            </w:pPr>
          </w:p>
          <w:p w:rsidR="00BC0466" w:rsidRDefault="00BC0466" w:rsidP="003C2DDC">
            <w:pPr>
              <w:ind w:left="0" w:firstLine="0"/>
              <w:rPr>
                <w:color w:val="2F5496" w:themeColor="accent5" w:themeShade="BF"/>
              </w:rPr>
            </w:pPr>
          </w:p>
          <w:p w:rsidR="00457EA4" w:rsidRPr="00457EA4" w:rsidRDefault="00BC0466" w:rsidP="003C2DDC">
            <w:pPr>
              <w:ind w:left="0" w:firstLine="0"/>
              <w:rPr>
                <w:color w:val="2F5496" w:themeColor="accent5" w:themeShade="BF"/>
              </w:rPr>
            </w:pPr>
            <w:r>
              <w:rPr>
                <w:color w:val="2F5496" w:themeColor="accent5" w:themeShade="BF"/>
              </w:rPr>
              <w:t>To have another function (</w:t>
            </w:r>
            <w:r w:rsidR="00CA57C7">
              <w:rPr>
                <w:color w:val="2F5496" w:themeColor="accent5" w:themeShade="BF"/>
              </w:rPr>
              <w:t xml:space="preserve">image </w:t>
            </w:r>
            <w:r>
              <w:rPr>
                <w:color w:val="2F5496" w:themeColor="accent5" w:themeShade="BF"/>
              </w:rPr>
              <w:t>button)</w:t>
            </w:r>
            <w:r w:rsidR="00CA57C7">
              <w:rPr>
                <w:color w:val="2F5496" w:themeColor="accent5" w:themeShade="BF"/>
              </w:rPr>
              <w:t xml:space="preserve"> to attached image of Cell </w:t>
            </w:r>
            <w:r w:rsidR="00457EA4" w:rsidRPr="00457EA4">
              <w:rPr>
                <w:color w:val="2F5496" w:themeColor="accent5" w:themeShade="BF"/>
              </w:rPr>
              <w:t xml:space="preserve">Depth in the each cylinder sequence </w:t>
            </w:r>
            <w:r w:rsidR="00457EA4">
              <w:rPr>
                <w:color w:val="2F5496" w:themeColor="accent5" w:themeShade="BF"/>
              </w:rPr>
              <w:t>(E</w:t>
            </w:r>
            <w:r>
              <w:rPr>
                <w:color w:val="2F5496" w:themeColor="accent5" w:themeShade="BF"/>
              </w:rPr>
              <w:t>MG/DLS/ETCH</w:t>
            </w:r>
            <w:r w:rsidR="00457EA4" w:rsidRPr="00457EA4">
              <w:rPr>
                <w:color w:val="2F5496" w:themeColor="accent5" w:themeShade="BF"/>
              </w:rPr>
              <w:t>)</w:t>
            </w:r>
          </w:p>
          <w:p w:rsidR="00457EA4" w:rsidRPr="00457EA4" w:rsidRDefault="00457EA4" w:rsidP="003C2DDC">
            <w:pPr>
              <w:ind w:left="0" w:firstLine="0"/>
              <w:rPr>
                <w:color w:val="2F5496" w:themeColor="accent5" w:themeShade="BF"/>
              </w:rPr>
            </w:pPr>
          </w:p>
          <w:p w:rsidR="00457EA4" w:rsidRPr="00457EA4" w:rsidRDefault="00BC0466" w:rsidP="003C2DDC">
            <w:pPr>
              <w:ind w:left="0" w:firstLine="0"/>
              <w:rPr>
                <w:color w:val="2F5496" w:themeColor="accent5" w:themeShade="BF"/>
              </w:rPr>
            </w:pPr>
            <w:r>
              <w:rPr>
                <w:color w:val="2F5496" w:themeColor="accent5" w:themeShade="BF"/>
              </w:rPr>
              <w:t xml:space="preserve">Currently we stored </w:t>
            </w:r>
            <w:r w:rsidR="00457EA4" w:rsidRPr="00457EA4">
              <w:rPr>
                <w:color w:val="2F5496" w:themeColor="accent5" w:themeShade="BF"/>
              </w:rPr>
              <w:t xml:space="preserve">the softcopy of the image in our local folder. </w:t>
            </w:r>
          </w:p>
          <w:p w:rsidR="003C2DDC" w:rsidRDefault="003C2DDC" w:rsidP="003C2DDC"/>
        </w:tc>
        <w:tc>
          <w:tcPr>
            <w:tcW w:w="9069" w:type="dxa"/>
          </w:tcPr>
          <w:p w:rsidR="00D50395" w:rsidRDefault="00D50395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 xml:space="preserve"> </w:t>
            </w:r>
          </w:p>
          <w:p w:rsidR="00D50395" w:rsidRDefault="001513BD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4577666</wp:posOffset>
                      </wp:positionH>
                      <wp:positionV relativeFrom="paragraph">
                        <wp:posOffset>1676400</wp:posOffset>
                      </wp:positionV>
                      <wp:extent cx="873809" cy="465992"/>
                      <wp:effectExtent l="0" t="0" r="21590" b="1079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3809" cy="46599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C0D8CD" id="Oval 16" o:spid="_x0000_s1026" style="position:absolute;margin-left:360.45pt;margin-top:132pt;width:68.8pt;height:36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" filled="f" strokecolor="#c00000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2C61AF60" wp14:editId="3A91B351">
                  <wp:extent cx="5621655" cy="30327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395" w:rsidRDefault="00D50395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3C2DDC"/>
          <w:p w:rsidR="003C2DDC" w:rsidRDefault="00855EB3" w:rsidP="003C2DDC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8A69708" wp14:editId="09FCF071">
                      <wp:simplePos x="0" y="0"/>
                      <wp:positionH relativeFrom="column">
                        <wp:posOffset>4164916</wp:posOffset>
                      </wp:positionH>
                      <wp:positionV relativeFrom="paragraph">
                        <wp:posOffset>700454</wp:posOffset>
                      </wp:positionV>
                      <wp:extent cx="676226" cy="377678"/>
                      <wp:effectExtent l="19050" t="19050" r="10160" b="22860"/>
                      <wp:wrapNone/>
                      <wp:docPr id="5128" name="Rectangle 5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26" cy="377678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9C74AF" id="Rectangle 5128" o:spid="_x0000_s1026" style="position:absolute;margin-left:327.95pt;margin-top:55.15pt;width:53.25pt;height:2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" filled="f" strokecolor="#c00000" strokeweight="2.25pt"/>
                  </w:pict>
                </mc:Fallback>
              </mc:AlternateContent>
            </w:r>
            <w:r w:rsidR="003C2DDC">
              <w:rPr>
                <w:noProof/>
                <w:lang w:val="en-GB"/>
              </w:rPr>
              <w:drawing>
                <wp:inline distT="0" distB="0" distL="0" distR="0" wp14:anchorId="424F0E0E" wp14:editId="6DDB0F97">
                  <wp:extent cx="5538715" cy="1344295"/>
                  <wp:effectExtent l="0" t="0" r="5080" b="8255"/>
                  <wp:docPr id="5126" name="Picture 5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251" t="20587" r="2667" b="35060"/>
                          <a:stretch/>
                        </pic:blipFill>
                        <pic:spPr bwMode="auto">
                          <a:xfrm>
                            <a:off x="0" y="0"/>
                            <a:ext cx="5542094" cy="134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2DDC" w:rsidRDefault="003C2DDC" w:rsidP="003C2DDC"/>
          <w:p w:rsidR="003C2DDC" w:rsidRDefault="003C2DDC" w:rsidP="003C2DDC"/>
          <w:p w:rsidR="003C2DDC" w:rsidRDefault="003C2DDC" w:rsidP="003C2DDC"/>
          <w:p w:rsidR="003C2DDC" w:rsidRDefault="00204342" w:rsidP="003C2DDC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DAE0F48" wp14:editId="798D277A">
                      <wp:simplePos x="0" y="0"/>
                      <wp:positionH relativeFrom="column">
                        <wp:posOffset>4112162</wp:posOffset>
                      </wp:positionH>
                      <wp:positionV relativeFrom="paragraph">
                        <wp:posOffset>492368</wp:posOffset>
                      </wp:positionV>
                      <wp:extent cx="676226" cy="923193"/>
                      <wp:effectExtent l="19050" t="19050" r="10160" b="10795"/>
                      <wp:wrapNone/>
                      <wp:docPr id="5129" name="Rectangle 5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26" cy="923193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9D24ED" id="Rectangle 5129" o:spid="_x0000_s1026" style="position:absolute;margin-left:323.8pt;margin-top:38.75pt;width:53.25pt;height:72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" filled="f" strokecolor="#c00000" strokeweight="2.25pt"/>
                  </w:pict>
                </mc:Fallback>
              </mc:AlternateContent>
            </w:r>
            <w:r w:rsidR="003C2DDC">
              <w:t xml:space="preserve"> </w:t>
            </w:r>
            <w:r w:rsidR="003C2DDC">
              <w:rPr>
                <w:noProof/>
                <w:lang w:val="en-GB"/>
              </w:rPr>
              <w:drawing>
                <wp:inline distT="0" distB="0" distL="0" distR="0" wp14:anchorId="375D3248" wp14:editId="0D5ECD19">
                  <wp:extent cx="5503984" cy="1485900"/>
                  <wp:effectExtent l="0" t="0" r="1905" b="0"/>
                  <wp:docPr id="5127" name="Picture 5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2617" r="2082" b="6802"/>
                          <a:stretch/>
                        </pic:blipFill>
                        <pic:spPr bwMode="auto">
                          <a:xfrm>
                            <a:off x="0" y="0"/>
                            <a:ext cx="5506088" cy="148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>
            <w:pPr>
              <w:pStyle w:val="ListParagraph"/>
              <w:ind w:left="313"/>
              <w:rPr>
                <w:b/>
              </w:rPr>
            </w:pPr>
          </w:p>
          <w:p w:rsidR="00D50395" w:rsidRDefault="00D50395" w:rsidP="00D50395">
            <w:pPr>
              <w:pStyle w:val="ListParagraph"/>
              <w:ind w:left="313"/>
              <w:rPr>
                <w:b/>
              </w:rPr>
            </w:pPr>
          </w:p>
          <w:p w:rsidR="00D50395" w:rsidRDefault="00D50395" w:rsidP="00D07222">
            <w:pPr>
              <w:pStyle w:val="ListParagraph"/>
              <w:ind w:left="171" w:hanging="142"/>
              <w:rPr>
                <w:b/>
              </w:rPr>
            </w:pPr>
            <w:r>
              <w:rPr>
                <w:b/>
              </w:rPr>
              <w:t>Engraving Protocol.</w:t>
            </w:r>
          </w:p>
          <w:p w:rsidR="00D50395" w:rsidRDefault="00D50395" w:rsidP="00D07222">
            <w:pPr>
              <w:pStyle w:val="ListParagraph"/>
              <w:ind w:left="171" w:hanging="142"/>
              <w:rPr>
                <w:b/>
              </w:rPr>
            </w:pPr>
          </w:p>
          <w:p w:rsidR="00D50395" w:rsidRDefault="00D50395" w:rsidP="00D07222">
            <w:pPr>
              <w:pStyle w:val="ListParagraph"/>
              <w:ind w:left="171" w:hanging="142"/>
            </w:pPr>
            <w:r>
              <w:t xml:space="preserve">Example: Job Order </w:t>
            </w:r>
          </w:p>
          <w:p w:rsidR="00D50395" w:rsidRDefault="00D50395" w:rsidP="00D07222">
            <w:pPr>
              <w:pStyle w:val="ListParagraph"/>
              <w:ind w:left="171" w:hanging="142"/>
            </w:pPr>
            <w:r>
              <w:t>1504/001</w:t>
            </w:r>
            <w:r w:rsidR="003E7E0C">
              <w:t>43</w:t>
            </w:r>
            <w:r>
              <w:t xml:space="preserve"> (Live Sy</w:t>
            </w:r>
            <w:r w:rsidR="003E7E0C">
              <w:t>s</w:t>
            </w:r>
            <w:r>
              <w:t>tem)</w:t>
            </w:r>
          </w:p>
          <w:p w:rsidR="00D50395" w:rsidRDefault="00D50395" w:rsidP="00D07222">
            <w:pPr>
              <w:pStyle w:val="ListParagraph"/>
              <w:ind w:left="171" w:hanging="142"/>
            </w:pPr>
          </w:p>
          <w:p w:rsidR="00D50395" w:rsidRDefault="00D50395" w:rsidP="00D07222">
            <w:pPr>
              <w:pStyle w:val="ListParagraph"/>
              <w:ind w:left="171" w:hanging="142"/>
            </w:pPr>
          </w:p>
          <w:p w:rsidR="00D50395" w:rsidRPr="00F277F3" w:rsidRDefault="00D50395" w:rsidP="00D07222">
            <w:pPr>
              <w:pStyle w:val="ListParagraph"/>
              <w:ind w:left="171" w:hanging="142"/>
              <w:rPr>
                <w:b/>
              </w:rPr>
            </w:pPr>
            <w:r w:rsidRPr="00F277F3">
              <w:rPr>
                <w:b/>
              </w:rPr>
              <w:t>EMG protocol</w:t>
            </w:r>
            <w:r>
              <w:rPr>
                <w:b/>
              </w:rPr>
              <w:t xml:space="preserve"> printout</w:t>
            </w:r>
          </w:p>
          <w:p w:rsidR="00D50395" w:rsidRDefault="00D50395" w:rsidP="00D07222">
            <w:pPr>
              <w:pStyle w:val="ListParagraph"/>
              <w:ind w:left="171" w:hanging="142"/>
            </w:pPr>
          </w:p>
          <w:p w:rsidR="00D50395" w:rsidRDefault="003E7E0C" w:rsidP="00D07222">
            <w:pPr>
              <w:pStyle w:val="ListParagraph"/>
              <w:ind w:left="29" w:firstLine="0"/>
            </w:pPr>
            <w:r>
              <w:t xml:space="preserve">Not all </w:t>
            </w:r>
            <w:proofErr w:type="spellStart"/>
            <w:r>
              <w:t>colour</w:t>
            </w:r>
            <w:r w:rsidR="00CA57C7">
              <w:t>s</w:t>
            </w:r>
            <w:proofErr w:type="spellEnd"/>
            <w:r>
              <w:t xml:space="preserve"> sequence appeared in the print out.</w:t>
            </w:r>
            <w:r w:rsidR="00204342">
              <w:t xml:space="preserve"> </w:t>
            </w:r>
            <w:proofErr w:type="spellStart"/>
            <w:proofErr w:type="gramStart"/>
            <w:r w:rsidR="00204342">
              <w:t>i.e</w:t>
            </w:r>
            <w:proofErr w:type="spellEnd"/>
            <w:proofErr w:type="gramEnd"/>
            <w:r w:rsidR="00204342">
              <w:t xml:space="preserve"> </w:t>
            </w:r>
            <w:r w:rsidR="00FF764C">
              <w:t xml:space="preserve">for </w:t>
            </w:r>
            <w:r w:rsidR="00204342">
              <w:t>DLS and Etch cylinders.</w:t>
            </w:r>
          </w:p>
          <w:p w:rsidR="001513BD" w:rsidRDefault="001513BD" w:rsidP="00D07222">
            <w:pPr>
              <w:pStyle w:val="ListParagraph"/>
              <w:ind w:left="29" w:firstLine="0"/>
            </w:pPr>
          </w:p>
          <w:p w:rsidR="003E7E0C" w:rsidRDefault="00D07222" w:rsidP="00D07222">
            <w:pPr>
              <w:pStyle w:val="ListParagraph"/>
              <w:ind w:left="29" w:firstLine="0"/>
            </w:pPr>
            <w:r>
              <w:t>Unit size V and H not appeared in the print out.</w:t>
            </w: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Pr="00D07222" w:rsidRDefault="00D07222" w:rsidP="00D07222">
            <w:pPr>
              <w:pStyle w:val="ListParagraph"/>
              <w:ind w:left="29" w:firstLine="0"/>
              <w:rPr>
                <w:b/>
              </w:rPr>
            </w:pPr>
            <w:r w:rsidRPr="00D07222">
              <w:rPr>
                <w:b/>
              </w:rPr>
              <w:t>New Request:</w:t>
            </w:r>
          </w:p>
          <w:p w:rsidR="00D07222" w:rsidRDefault="00D07222" w:rsidP="00D07222">
            <w:pPr>
              <w:pStyle w:val="ListParagraph"/>
              <w:ind w:left="29" w:firstLine="0"/>
            </w:pPr>
          </w:p>
          <w:p w:rsidR="00D07222" w:rsidRDefault="00D07222" w:rsidP="00D07222">
            <w:pPr>
              <w:pStyle w:val="ListParagraph"/>
              <w:ind w:left="29" w:firstLine="0"/>
              <w:rPr>
                <w:color w:val="2F5496" w:themeColor="accent5" w:themeShade="BF"/>
              </w:rPr>
            </w:pPr>
            <w:r w:rsidRPr="00D07222">
              <w:rPr>
                <w:color w:val="2F5496" w:themeColor="accent5" w:themeShade="BF"/>
              </w:rPr>
              <w:t>To have Actual Copper and Actual Chrome input screen so the operator can key in the value once the job has been completed.</w:t>
            </w:r>
          </w:p>
          <w:p w:rsidR="00D07222" w:rsidRDefault="00D07222" w:rsidP="00D07222">
            <w:pPr>
              <w:pStyle w:val="ListParagraph"/>
              <w:ind w:left="29" w:firstLine="0"/>
              <w:rPr>
                <w:color w:val="2F5496" w:themeColor="accent5" w:themeShade="BF"/>
              </w:rPr>
            </w:pPr>
          </w:p>
          <w:p w:rsidR="00D07222" w:rsidRPr="00D07222" w:rsidRDefault="00D07222" w:rsidP="00D07222">
            <w:pPr>
              <w:pStyle w:val="ListParagraph"/>
              <w:ind w:left="29" w:firstLine="0"/>
              <w:rPr>
                <w:color w:val="2F5496" w:themeColor="accent5" w:themeShade="BF"/>
              </w:rPr>
            </w:pPr>
            <w:r>
              <w:rPr>
                <w:color w:val="2F5496" w:themeColor="accent5" w:themeShade="BF"/>
              </w:rPr>
              <w:t>W</w:t>
            </w:r>
            <w:r w:rsidRPr="00D07222">
              <w:rPr>
                <w:color w:val="2F5496" w:themeColor="accent5" w:themeShade="BF"/>
              </w:rPr>
              <w:t>e can refers to this job to check history of the engraving protocol.</w:t>
            </w: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3E7E0C" w:rsidRPr="00F277F3" w:rsidRDefault="003E7E0C" w:rsidP="003E7E0C">
            <w:pPr>
              <w:pStyle w:val="ListParagraph"/>
              <w:ind w:left="171"/>
              <w:rPr>
                <w:b/>
              </w:rPr>
            </w:pPr>
            <w:r w:rsidRPr="00F277F3">
              <w:rPr>
                <w:b/>
              </w:rPr>
              <w:t>DLS protocol</w:t>
            </w:r>
            <w:r w:rsidR="00D07222">
              <w:rPr>
                <w:b/>
              </w:rPr>
              <w:t>.</w:t>
            </w:r>
          </w:p>
          <w:p w:rsidR="003E7E0C" w:rsidRDefault="003E7E0C" w:rsidP="003E7E0C">
            <w:pPr>
              <w:pStyle w:val="ListParagraph"/>
              <w:ind w:left="313"/>
            </w:pPr>
          </w:p>
          <w:p w:rsidR="003E7E0C" w:rsidRDefault="00204342" w:rsidP="003E7E0C">
            <w:pPr>
              <w:pStyle w:val="ListParagraph"/>
              <w:ind w:left="29" w:hanging="29"/>
            </w:pPr>
            <w:r>
              <w:t>C</w:t>
            </w:r>
            <w:r w:rsidR="003E7E0C">
              <w:t>opy function for DSL protocol not working.</w:t>
            </w:r>
          </w:p>
          <w:p w:rsidR="003E7E0C" w:rsidRDefault="003E7E0C" w:rsidP="003E7E0C">
            <w:pPr>
              <w:pStyle w:val="ListParagraph"/>
              <w:ind w:left="29" w:hanging="29"/>
            </w:pPr>
          </w:p>
          <w:p w:rsidR="003E7E0C" w:rsidRDefault="003E7E0C" w:rsidP="003E7E0C">
            <w:pPr>
              <w:pStyle w:val="ListParagraph"/>
              <w:ind w:left="29" w:hanging="29"/>
            </w:pPr>
            <w:r>
              <w:t>For DLS, the double engraving job will start from sequence 11-16.</w:t>
            </w:r>
          </w:p>
          <w:p w:rsidR="003E7E0C" w:rsidRDefault="003E7E0C" w:rsidP="003E7E0C">
            <w:pPr>
              <w:pStyle w:val="ListParagraph"/>
              <w:ind w:left="29" w:hanging="29"/>
            </w:pPr>
          </w:p>
          <w:p w:rsidR="003E7E0C" w:rsidRDefault="003E7E0C" w:rsidP="003E7E0C"/>
          <w:p w:rsidR="003E7E0C" w:rsidRDefault="003E7E0C" w:rsidP="003E7E0C">
            <w:pPr>
              <w:pStyle w:val="ListParagraph"/>
              <w:ind w:left="313"/>
            </w:pPr>
          </w:p>
          <w:p w:rsidR="003E7E0C" w:rsidRDefault="003E7E0C" w:rsidP="00D50395">
            <w:pPr>
              <w:pStyle w:val="ListParagraph"/>
              <w:ind w:left="313"/>
            </w:pPr>
          </w:p>
          <w:p w:rsidR="00D50395" w:rsidRDefault="00D50395" w:rsidP="00D50395">
            <w:pPr>
              <w:pStyle w:val="ListParagraph"/>
              <w:ind w:left="313"/>
            </w:pPr>
            <w:r>
              <w:t>.</w:t>
            </w:r>
            <w:r w:rsidR="00204342">
              <w:rPr>
                <w:noProof/>
                <w:lang w:val="en-GB"/>
              </w:rPr>
              <w:t xml:space="preserve"> </w:t>
            </w:r>
          </w:p>
          <w:p w:rsidR="00D50395" w:rsidRDefault="00D50395" w:rsidP="00D50395">
            <w:pPr>
              <w:pStyle w:val="ListParagraph"/>
              <w:ind w:left="313"/>
            </w:pPr>
          </w:p>
          <w:p w:rsidR="00D50395" w:rsidRDefault="00D50395" w:rsidP="00D50395">
            <w:pPr>
              <w:pStyle w:val="ListParagraph"/>
              <w:ind w:left="313"/>
            </w:pPr>
          </w:p>
        </w:tc>
        <w:tc>
          <w:tcPr>
            <w:tcW w:w="9069" w:type="dxa"/>
          </w:tcPr>
          <w:p w:rsidR="00D50395" w:rsidRDefault="00D50395" w:rsidP="00D50395"/>
          <w:p w:rsidR="00D50395" w:rsidRDefault="00D50395" w:rsidP="00D50395"/>
          <w:p w:rsidR="00D50395" w:rsidRPr="003E7E0C" w:rsidRDefault="00D50395" w:rsidP="00D50395">
            <w:pPr>
              <w:rPr>
                <w:b/>
              </w:rPr>
            </w:pPr>
            <w:r w:rsidRPr="003E7E0C">
              <w:rPr>
                <w:b/>
              </w:rPr>
              <w:t>EMG</w:t>
            </w:r>
          </w:p>
          <w:p w:rsidR="00D50395" w:rsidRDefault="00D50395" w:rsidP="00D50395"/>
          <w:p w:rsidR="00D50395" w:rsidRDefault="00D07222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CA6AE2" wp14:editId="75732E53">
                      <wp:simplePos x="0" y="0"/>
                      <wp:positionH relativeFrom="column">
                        <wp:posOffset>3953168</wp:posOffset>
                      </wp:positionH>
                      <wp:positionV relativeFrom="paragraph">
                        <wp:posOffset>1825527</wp:posOffset>
                      </wp:positionV>
                      <wp:extent cx="1565031" cy="1064553"/>
                      <wp:effectExtent l="19050" t="19050" r="16510" b="21590"/>
                      <wp:wrapNone/>
                      <wp:docPr id="5125" name="Rectangle 5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5031" cy="106455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22F074" id="Rectangle 5125" o:spid="_x0000_s1026" style="position:absolute;margin-left:311.25pt;margin-top:143.75pt;width:123.25pt;height:8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" filled="f" strokecolor="#0070c0" strokeweight="3pt"/>
                  </w:pict>
                </mc:Fallback>
              </mc:AlternateContent>
            </w:r>
            <w:r w:rsidR="003E7E0C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EC51844" wp14:editId="4A40DB1E">
                      <wp:simplePos x="0" y="0"/>
                      <wp:positionH relativeFrom="column">
                        <wp:posOffset>129247</wp:posOffset>
                      </wp:positionH>
                      <wp:positionV relativeFrom="paragraph">
                        <wp:posOffset>1493227</wp:posOffset>
                      </wp:positionV>
                      <wp:extent cx="2083777" cy="395116"/>
                      <wp:effectExtent l="19050" t="19050" r="12065" b="24130"/>
                      <wp:wrapNone/>
                      <wp:docPr id="5122" name="Rounded Rectangle 5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3777" cy="395116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879FC4" id="Rounded Rectangle 5122" o:spid="_x0000_s1026" style="position:absolute;margin-left:10.2pt;margin-top:117.6pt;width:164.1pt;height:31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 w:rsidR="003E7E0C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22F5C0" wp14:editId="193A9727">
                      <wp:simplePos x="0" y="0"/>
                      <wp:positionH relativeFrom="column">
                        <wp:posOffset>76493</wp:posOffset>
                      </wp:positionH>
                      <wp:positionV relativeFrom="paragraph">
                        <wp:posOffset>2126273</wp:posOffset>
                      </wp:positionV>
                      <wp:extent cx="422031" cy="764931"/>
                      <wp:effectExtent l="19050" t="19050" r="16510" b="16510"/>
                      <wp:wrapNone/>
                      <wp:docPr id="29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031" cy="764931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DDA039A" id="Rounded Rectangle 29" o:spid="_x0000_s1026" style="position:absolute;margin-left:6pt;margin-top:167.4pt;width:33.25pt;height:60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 w:rsidR="001513BD">
              <w:rPr>
                <w:noProof/>
                <w:lang w:val="en-GB"/>
              </w:rPr>
              <w:drawing>
                <wp:inline distT="0" distB="0" distL="0" distR="0" wp14:anchorId="77C562D2" wp14:editId="6A6D0035">
                  <wp:extent cx="5520779" cy="362243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252" t="7250" r="13348" b="10398"/>
                          <a:stretch/>
                        </pic:blipFill>
                        <pic:spPr bwMode="auto">
                          <a:xfrm>
                            <a:off x="0" y="0"/>
                            <a:ext cx="5553428" cy="364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0395" w:rsidRDefault="00D50395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3E7E0C" w:rsidRDefault="003E7E0C" w:rsidP="00D50395"/>
          <w:p w:rsidR="00D50395" w:rsidRPr="003E7E0C" w:rsidRDefault="00D50395" w:rsidP="00D50395">
            <w:pPr>
              <w:rPr>
                <w:b/>
              </w:rPr>
            </w:pPr>
            <w:r w:rsidRPr="003E7E0C">
              <w:rPr>
                <w:b/>
              </w:rPr>
              <w:t>DLS</w:t>
            </w:r>
            <w:r w:rsidR="003E7E0C" w:rsidRPr="003E7E0C">
              <w:rPr>
                <w:b/>
              </w:rPr>
              <w:t xml:space="preserve"> Protocol</w:t>
            </w:r>
          </w:p>
          <w:p w:rsidR="003E7E0C" w:rsidRDefault="003E7E0C" w:rsidP="00D50395"/>
          <w:p w:rsidR="00D50395" w:rsidRDefault="00204342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02500A1" wp14:editId="7695E379">
                      <wp:simplePos x="0" y="0"/>
                      <wp:positionH relativeFrom="column">
                        <wp:posOffset>5123278</wp:posOffset>
                      </wp:positionH>
                      <wp:positionV relativeFrom="paragraph">
                        <wp:posOffset>1340337</wp:posOffset>
                      </wp:positionV>
                      <wp:extent cx="422031" cy="1090247"/>
                      <wp:effectExtent l="19050" t="19050" r="16510" b="15240"/>
                      <wp:wrapNone/>
                      <wp:docPr id="5133" name="Rounded Rectangle 5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031" cy="1090247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AFFBFF" id="Rounded Rectangle 5133" o:spid="_x0000_s1026" style="position:absolute;margin-left:403.4pt;margin-top:105.55pt;width:33.25pt;height:85.8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 w:rsidR="003E7E0C">
              <w:rPr>
                <w:noProof/>
                <w:lang w:val="en-GB"/>
              </w:rPr>
              <w:drawing>
                <wp:inline distT="0" distB="0" distL="0" distR="0" wp14:anchorId="1DF8032A" wp14:editId="623DF3F0">
                  <wp:extent cx="5621655" cy="3032760"/>
                  <wp:effectExtent l="0" t="0" r="0" b="0"/>
                  <wp:docPr id="5123" name="Picture 5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 w:rsidTr="00F277F3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/>
          <w:p w:rsidR="00D50395" w:rsidRPr="002A1D9F" w:rsidRDefault="00D50395" w:rsidP="00D50395">
            <w:pPr>
              <w:rPr>
                <w:b/>
              </w:rPr>
            </w:pPr>
            <w:r w:rsidRPr="002A1D9F">
              <w:rPr>
                <w:b/>
              </w:rPr>
              <w:t>Etching Protocol</w:t>
            </w:r>
          </w:p>
          <w:p w:rsidR="00D50395" w:rsidRDefault="00D50395" w:rsidP="00D50395"/>
          <w:p w:rsidR="00D50395" w:rsidRDefault="00204342" w:rsidP="00D50395">
            <w:r>
              <w:t>Input Screen</w:t>
            </w:r>
          </w:p>
          <w:p w:rsidR="00204342" w:rsidRDefault="00204342" w:rsidP="00204342">
            <w:pPr>
              <w:ind w:left="0" w:firstLine="0"/>
            </w:pPr>
          </w:p>
          <w:p w:rsidR="00204342" w:rsidRDefault="00204342" w:rsidP="00204342">
            <w:pPr>
              <w:ind w:left="0" w:firstLine="0"/>
            </w:pPr>
            <w:r>
              <w:t xml:space="preserve">Cylinder Sequence for Double engraving is </w:t>
            </w:r>
            <w:r w:rsidR="0070636A">
              <w:t>correct (10,11,12)</w:t>
            </w:r>
          </w:p>
          <w:p w:rsidR="00204342" w:rsidRDefault="00204342" w:rsidP="00204342">
            <w:pPr>
              <w:ind w:left="0" w:firstLine="0"/>
            </w:pPr>
          </w:p>
          <w:p w:rsidR="00204342" w:rsidRDefault="00204342" w:rsidP="00204342">
            <w:pPr>
              <w:ind w:left="0" w:firstLine="0"/>
            </w:pPr>
            <w:r>
              <w:t>But once we saved the job, the sequence is not correct anymore</w:t>
            </w:r>
            <w:r w:rsidR="0070636A">
              <w:t xml:space="preserve"> (10,11,11)</w:t>
            </w:r>
          </w:p>
          <w:p w:rsidR="00D50395" w:rsidRDefault="00D50395" w:rsidP="00D50395"/>
        </w:tc>
        <w:tc>
          <w:tcPr>
            <w:tcW w:w="9069" w:type="dxa"/>
          </w:tcPr>
          <w:p w:rsidR="00D50395" w:rsidRDefault="00204342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FBE06A9" wp14:editId="481256BD">
                      <wp:simplePos x="0" y="0"/>
                      <wp:positionH relativeFrom="column">
                        <wp:posOffset>-2638</wp:posOffset>
                      </wp:positionH>
                      <wp:positionV relativeFrom="paragraph">
                        <wp:posOffset>398096</wp:posOffset>
                      </wp:positionV>
                      <wp:extent cx="422031" cy="800051"/>
                      <wp:effectExtent l="19050" t="19050" r="16510" b="19685"/>
                      <wp:wrapNone/>
                      <wp:docPr id="5136" name="Rounded Rectangle 5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031" cy="800051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F336C1" id="Rounded Rectangle 5136" o:spid="_x0000_s1026" style="position:absolute;margin-left:-.2pt;margin-top:31.35pt;width:33.25pt;height:6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0296663B" wp14:editId="5EDCA98B">
                  <wp:extent cx="5530362" cy="1195705"/>
                  <wp:effectExtent l="0" t="0" r="0" b="4445"/>
                  <wp:docPr id="5135" name="Picture 5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3634" r="1600" b="6930"/>
                          <a:stretch/>
                        </pic:blipFill>
                        <pic:spPr bwMode="auto">
                          <a:xfrm>
                            <a:off x="0" y="0"/>
                            <a:ext cx="5531740" cy="1196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4342" w:rsidRDefault="00204342" w:rsidP="00D50395">
            <w:pPr>
              <w:rPr>
                <w:noProof/>
                <w:lang w:val="en-GB"/>
              </w:rPr>
            </w:pPr>
          </w:p>
          <w:p w:rsidR="00204342" w:rsidRDefault="00204342" w:rsidP="00D50395">
            <w:pPr>
              <w:rPr>
                <w:noProof/>
                <w:lang w:val="en-GB"/>
              </w:rPr>
            </w:pPr>
          </w:p>
          <w:p w:rsidR="00204342" w:rsidRDefault="00204342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After saving the protocol ( sequence become 10,11,11)</w:t>
            </w:r>
          </w:p>
          <w:p w:rsidR="00D50395" w:rsidRDefault="00D50395" w:rsidP="00D50395">
            <w:pPr>
              <w:rPr>
                <w:noProof/>
                <w:lang w:val="en-GB"/>
              </w:rPr>
            </w:pPr>
          </w:p>
          <w:p w:rsidR="00D50395" w:rsidRDefault="00204342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B9D4576" wp14:editId="3B7EA459">
                      <wp:simplePos x="0" y="0"/>
                      <wp:positionH relativeFrom="column">
                        <wp:posOffset>-42008</wp:posOffset>
                      </wp:positionH>
                      <wp:positionV relativeFrom="paragraph">
                        <wp:posOffset>504190</wp:posOffset>
                      </wp:positionV>
                      <wp:extent cx="422031" cy="1090247"/>
                      <wp:effectExtent l="19050" t="19050" r="16510" b="15240"/>
                      <wp:wrapNone/>
                      <wp:docPr id="5137" name="Rounded Rectangle 5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031" cy="1090247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DE668C" id="Rounded Rectangle 5137" o:spid="_x0000_s1026" style="position:absolute;margin-left:-3.3pt;margin-top:39.7pt;width:33.25pt;height:85.8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7FB4F2E8" wp14:editId="406CF36C">
                  <wp:extent cx="5530215" cy="1600081"/>
                  <wp:effectExtent l="0" t="0" r="0" b="635"/>
                  <wp:docPr id="5134" name="Picture 5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9138" r="1593" b="8084"/>
                          <a:stretch/>
                        </pic:blipFill>
                        <pic:spPr bwMode="auto">
                          <a:xfrm>
                            <a:off x="0" y="0"/>
                            <a:ext cx="5532090" cy="1600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457EA4" w:rsidRDefault="00457EA4" w:rsidP="00457EA4">
            <w:pPr>
              <w:pStyle w:val="ListParagraph"/>
              <w:ind w:left="454" w:hanging="454"/>
              <w:rPr>
                <w:b/>
              </w:rPr>
            </w:pPr>
            <w:r>
              <w:rPr>
                <w:b/>
              </w:rPr>
              <w:lastRenderedPageBreak/>
              <w:t xml:space="preserve">Purchase Order </w:t>
            </w:r>
          </w:p>
          <w:p w:rsidR="00457EA4" w:rsidRDefault="00457EA4" w:rsidP="00457EA4">
            <w:pPr>
              <w:pStyle w:val="ListParagraph"/>
              <w:ind w:left="454" w:hanging="454"/>
              <w:rPr>
                <w:b/>
              </w:rPr>
            </w:pPr>
          </w:p>
          <w:p w:rsidR="00457EA4" w:rsidRPr="00457EA4" w:rsidRDefault="00457EA4" w:rsidP="00457EA4">
            <w:pPr>
              <w:pStyle w:val="ListParagraph"/>
              <w:ind w:left="454" w:hanging="454"/>
              <w:rPr>
                <w:b/>
              </w:rPr>
            </w:pPr>
          </w:p>
          <w:p w:rsidR="00D50395" w:rsidRDefault="00457EA4" w:rsidP="00457EA4">
            <w:pPr>
              <w:ind w:left="29" w:hanging="29"/>
            </w:pPr>
            <w:r>
              <w:t>Please make currency default to MYR.</w:t>
            </w:r>
          </w:p>
        </w:tc>
        <w:tc>
          <w:tcPr>
            <w:tcW w:w="9069" w:type="dxa"/>
          </w:tcPr>
          <w:p w:rsidR="00D50395" w:rsidRDefault="00457EA4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073847D" wp14:editId="1AAEA80C">
                      <wp:simplePos x="0" y="0"/>
                      <wp:positionH relativeFrom="column">
                        <wp:posOffset>1298624</wp:posOffset>
                      </wp:positionH>
                      <wp:positionV relativeFrom="paragraph">
                        <wp:posOffset>1514719</wp:posOffset>
                      </wp:positionV>
                      <wp:extent cx="879231" cy="298401"/>
                      <wp:effectExtent l="19050" t="19050" r="16510" b="26035"/>
                      <wp:wrapNone/>
                      <wp:docPr id="5140" name="Rounded Rectangle 5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231" cy="298401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254F5E" id="Rounded Rectangle 5140" o:spid="_x0000_s1026" style="position:absolute;margin-left:102.25pt;margin-top:119.25pt;width:69.25pt;height:2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" filled="f" strokecolor="#c0000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7C533EC3" wp14:editId="3FBFEB78">
                  <wp:extent cx="5621655" cy="3032760"/>
                  <wp:effectExtent l="0" t="0" r="0" b="0"/>
                  <wp:docPr id="5138" name="Picture 5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395" w:rsidRDefault="00D50395" w:rsidP="00D50395">
            <w:pPr>
              <w:rPr>
                <w:noProof/>
                <w:lang w:val="en-GB"/>
              </w:rPr>
            </w:pP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/>
          <w:p w:rsidR="00457EA4" w:rsidRPr="00457EA4" w:rsidRDefault="00457EA4" w:rsidP="00457EA4">
            <w:pPr>
              <w:pStyle w:val="ListParagraph"/>
              <w:ind w:left="454" w:hanging="454"/>
              <w:rPr>
                <w:b/>
              </w:rPr>
            </w:pPr>
            <w:r w:rsidRPr="00457EA4">
              <w:rPr>
                <w:b/>
              </w:rPr>
              <w:t>Purchase Order Print Out.</w:t>
            </w:r>
          </w:p>
          <w:p w:rsidR="00457EA4" w:rsidRDefault="00457EA4" w:rsidP="00457EA4">
            <w:pPr>
              <w:pStyle w:val="ListParagraph"/>
              <w:ind w:left="454" w:hanging="454"/>
            </w:pPr>
          </w:p>
          <w:p w:rsidR="00457EA4" w:rsidRDefault="00457EA4" w:rsidP="00457EA4">
            <w:pPr>
              <w:pStyle w:val="ListParagraph"/>
              <w:ind w:left="454" w:hanging="454"/>
            </w:pPr>
            <w:r>
              <w:t xml:space="preserve">Currency is wrong in the </w:t>
            </w:r>
          </w:p>
          <w:p w:rsidR="00457EA4" w:rsidRDefault="00457EA4" w:rsidP="00457EA4">
            <w:pPr>
              <w:pStyle w:val="ListParagraph"/>
              <w:ind w:left="454" w:hanging="454"/>
            </w:pPr>
            <w:r>
              <w:t>Purchase Order Print Out.</w:t>
            </w:r>
          </w:p>
          <w:p w:rsidR="00457EA4" w:rsidRDefault="00457EA4" w:rsidP="00457EA4">
            <w:pPr>
              <w:ind w:left="0" w:firstLine="0"/>
            </w:pPr>
          </w:p>
          <w:p w:rsidR="00D50395" w:rsidRDefault="00D50395" w:rsidP="00D50395"/>
          <w:p w:rsidR="00D50395" w:rsidRDefault="00D50395" w:rsidP="00D50395"/>
          <w:p w:rsidR="00D50395" w:rsidRDefault="00D50395" w:rsidP="00D50395">
            <w:pPr>
              <w:pStyle w:val="ListParagraph"/>
            </w:pPr>
          </w:p>
          <w:p w:rsidR="00D50395" w:rsidRDefault="00D50395" w:rsidP="00D50395">
            <w:pPr>
              <w:pStyle w:val="ListParagraph"/>
            </w:pPr>
          </w:p>
          <w:p w:rsidR="00D50395" w:rsidRDefault="00D50395" w:rsidP="00D50395"/>
        </w:tc>
        <w:tc>
          <w:tcPr>
            <w:tcW w:w="9069" w:type="dxa"/>
          </w:tcPr>
          <w:p w:rsidR="00D50395" w:rsidRDefault="00457EA4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2E394AF" wp14:editId="0FCBB5D9">
                      <wp:simplePos x="0" y="0"/>
                      <wp:positionH relativeFrom="column">
                        <wp:posOffset>2635055</wp:posOffset>
                      </wp:positionH>
                      <wp:positionV relativeFrom="paragraph">
                        <wp:posOffset>1579685</wp:posOffset>
                      </wp:positionV>
                      <wp:extent cx="879231" cy="237392"/>
                      <wp:effectExtent l="19050" t="19050" r="16510" b="10795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231" cy="237392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BE3E71" id="Rounded Rectangle 25" o:spid="_x0000_s1026" style="position:absolute;margin-left:207.5pt;margin-top:124.4pt;width:69.25pt;height:18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" filled="f" strokecolor="#c0000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3F5879CE" wp14:editId="20FCEF7E">
                  <wp:extent cx="4323174" cy="4114800"/>
                  <wp:effectExtent l="0" t="0" r="1270" b="0"/>
                  <wp:docPr id="5139" name="Picture 5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4877" t="5220" r="13351" b="3439"/>
                          <a:stretch/>
                        </pic:blipFill>
                        <pic:spPr bwMode="auto">
                          <a:xfrm>
                            <a:off x="0" y="0"/>
                            <a:ext cx="4332379" cy="4123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0395" w:rsidRDefault="00D50395" w:rsidP="00D50395">
            <w:pPr>
              <w:rPr>
                <w:noProof/>
                <w:lang w:val="en-GB"/>
              </w:rPr>
            </w:pPr>
          </w:p>
          <w:p w:rsidR="00D50395" w:rsidRDefault="00D50395" w:rsidP="00D50395">
            <w:pPr>
              <w:rPr>
                <w:noProof/>
                <w:lang w:val="en-GB"/>
              </w:rPr>
            </w:pPr>
          </w:p>
          <w:p w:rsidR="00D50395" w:rsidRDefault="00D50395" w:rsidP="00D50395">
            <w:pPr>
              <w:rPr>
                <w:noProof/>
                <w:lang w:val="en-GB"/>
              </w:rPr>
            </w:pPr>
          </w:p>
        </w:tc>
      </w:tr>
    </w:tbl>
    <w:p w:rsidR="00EF64F7" w:rsidRDefault="00EF64F7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0"/>
        <w:gridCol w:w="9069"/>
      </w:tblGrid>
      <w:tr w:rsidR="00CA57C7">
        <w:trPr>
          <w:cantSplit/>
          <w:trHeight w:val="8810"/>
          <w:jc w:val="center"/>
        </w:trPr>
        <w:tc>
          <w:tcPr>
            <w:tcW w:w="3130" w:type="dxa"/>
          </w:tcPr>
          <w:p w:rsidR="00CA57C7" w:rsidRDefault="00CA57C7" w:rsidP="00D50395"/>
          <w:p w:rsidR="00CA57C7" w:rsidRPr="00EF64F7" w:rsidRDefault="00EF64F7" w:rsidP="00D50395">
            <w:pPr>
              <w:rPr>
                <w:b/>
              </w:rPr>
            </w:pPr>
            <w:r w:rsidRPr="00EF64F7">
              <w:rPr>
                <w:b/>
              </w:rPr>
              <w:t>Remake report</w:t>
            </w:r>
          </w:p>
          <w:p w:rsidR="00EF64F7" w:rsidRDefault="00EF64F7" w:rsidP="00D50395"/>
          <w:p w:rsidR="00EF64F7" w:rsidRDefault="00EF64F7" w:rsidP="00EF64F7">
            <w:pPr>
              <w:ind w:left="0" w:firstLine="0"/>
            </w:pPr>
            <w:r>
              <w:t>Is it possible to have the summary of internal reject /external reject/total rejected in in the remake report screen without need to download it first?</w:t>
            </w:r>
            <w:r w:rsidR="00B64364">
              <w:rPr>
                <w:noProof/>
                <w:lang w:val="en-GB"/>
              </w:rPr>
              <w:t xml:space="preserve"> </w:t>
            </w:r>
          </w:p>
        </w:tc>
        <w:tc>
          <w:tcPr>
            <w:tcW w:w="9069" w:type="dxa"/>
          </w:tcPr>
          <w:p w:rsidR="00EF64F7" w:rsidRPr="00EF64F7" w:rsidRDefault="00EF64F7" w:rsidP="00D50395">
            <w:pPr>
              <w:rPr>
                <w:b/>
                <w:noProof/>
                <w:lang w:val="en-GB"/>
              </w:rPr>
            </w:pPr>
            <w:r w:rsidRPr="00EF64F7">
              <w:rPr>
                <w:b/>
                <w:noProof/>
                <w:lang w:val="en-GB"/>
              </w:rPr>
              <w:t>Remake report screen.</w:t>
            </w: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EF64F7" w:rsidRDefault="00B64364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A3910B7" wp14:editId="4A42E2D8">
                      <wp:simplePos x="0" y="0"/>
                      <wp:positionH relativeFrom="column">
                        <wp:posOffset>3132016</wp:posOffset>
                      </wp:positionH>
                      <wp:positionV relativeFrom="paragraph">
                        <wp:posOffset>2259134</wp:posOffset>
                      </wp:positionV>
                      <wp:extent cx="1397977" cy="545123"/>
                      <wp:effectExtent l="19050" t="19050" r="12065" b="26670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7977" cy="545123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B64364" w:rsidRDefault="00B64364" w:rsidP="00B64364">
                                  <w:pPr>
                                    <w:ind w:left="0"/>
                                    <w:jc w:val="center"/>
                                  </w:pPr>
                                  <w:r>
                                    <w:t>Summary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3910B7" id="Rounded Rectangle 12" o:spid="_x0000_s1027" style="position:absolute;left:0;text-align:left;margin-left:246.6pt;margin-top:177.9pt;width:110.1pt;height:42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" filled="f" strokecolor="#c00000" strokeweight="3pt">
                      <v:stroke joinstyle="miter"/>
                      <v:textbox>
                        <w:txbxContent>
                          <w:p w:rsidR="00B64364" w:rsidRDefault="00B64364" w:rsidP="00B64364">
                            <w:pPr>
                              <w:ind w:left="0"/>
                              <w:jc w:val="center"/>
                            </w:pPr>
                            <w:r>
                              <w:t>Summary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F64F7">
              <w:rPr>
                <w:noProof/>
                <w:lang w:val="en-GB"/>
              </w:rPr>
              <w:drawing>
                <wp:inline distT="0" distB="0" distL="0" distR="0" wp14:anchorId="51D2254C" wp14:editId="05EDB472">
                  <wp:extent cx="5621655" cy="234754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22594"/>
                          <a:stretch/>
                        </pic:blipFill>
                        <pic:spPr bwMode="auto">
                          <a:xfrm>
                            <a:off x="0" y="0"/>
                            <a:ext cx="5621655" cy="234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EF64F7" w:rsidRDefault="00EF64F7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Print out.</w:t>
            </w: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EF64F7" w:rsidRDefault="003477E6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99E72D1" wp14:editId="2EA7ABF2">
                      <wp:simplePos x="0" y="0"/>
                      <wp:positionH relativeFrom="column">
                        <wp:posOffset>3224138</wp:posOffset>
                      </wp:positionH>
                      <wp:positionV relativeFrom="paragraph">
                        <wp:posOffset>1333598</wp:posOffset>
                      </wp:positionV>
                      <wp:extent cx="1397977" cy="545123"/>
                      <wp:effectExtent l="19050" t="19050" r="12065" b="26670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7977" cy="545123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A64725" id="Rounded Rectangle 11" o:spid="_x0000_s1026" style="position:absolute;margin-left:253.85pt;margin-top:105pt;width:110.1pt;height:42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" filled="f" strokecolor="#c00000" strokeweight="3pt">
                      <v:stroke joinstyle="miter"/>
                    </v:roundrect>
                  </w:pict>
                </mc:Fallback>
              </mc:AlternateContent>
            </w:r>
            <w:r w:rsidR="00EF64F7">
              <w:rPr>
                <w:noProof/>
                <w:lang w:val="en-GB"/>
              </w:rPr>
              <w:drawing>
                <wp:inline distT="0" distB="0" distL="0" distR="0" wp14:anchorId="19847BDA" wp14:editId="0A90146B">
                  <wp:extent cx="5424854" cy="2145030"/>
                  <wp:effectExtent l="0" t="0" r="444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7674" t="15074" r="16635" b="42588"/>
                          <a:stretch/>
                        </pic:blipFill>
                        <pic:spPr bwMode="auto">
                          <a:xfrm>
                            <a:off x="0" y="0"/>
                            <a:ext cx="5463078" cy="2160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EF64F7" w:rsidRDefault="00EF64F7" w:rsidP="00D50395">
            <w:pPr>
              <w:rPr>
                <w:noProof/>
                <w:lang w:val="en-GB"/>
              </w:rPr>
            </w:pPr>
          </w:p>
          <w:p w:rsidR="00CA57C7" w:rsidRDefault="00CA57C7" w:rsidP="00D50395">
            <w:pPr>
              <w:rPr>
                <w:noProof/>
                <w:lang w:val="en-GB"/>
              </w:rPr>
            </w:pPr>
          </w:p>
        </w:tc>
      </w:tr>
      <w:tr w:rsidR="00ED339C">
        <w:trPr>
          <w:cantSplit/>
          <w:trHeight w:val="8810"/>
          <w:jc w:val="center"/>
        </w:trPr>
        <w:tc>
          <w:tcPr>
            <w:tcW w:w="3130" w:type="dxa"/>
          </w:tcPr>
          <w:p w:rsidR="00ED339C" w:rsidRPr="00ED339C" w:rsidRDefault="00ED339C" w:rsidP="00ED339C">
            <w:pPr>
              <w:ind w:left="0" w:firstLine="0"/>
              <w:rPr>
                <w:b/>
              </w:rPr>
            </w:pPr>
            <w:r w:rsidRPr="00ED339C">
              <w:rPr>
                <w:b/>
              </w:rPr>
              <w:lastRenderedPageBreak/>
              <w:t>Progress Repro , Engraving and De/</w:t>
            </w:r>
            <w:proofErr w:type="spellStart"/>
            <w:r w:rsidRPr="00ED339C">
              <w:rPr>
                <w:b/>
              </w:rPr>
              <w:t>Rechrome</w:t>
            </w:r>
            <w:proofErr w:type="spellEnd"/>
          </w:p>
          <w:p w:rsidR="00ED339C" w:rsidRDefault="00ED339C" w:rsidP="00D50395"/>
          <w:p w:rsidR="00F72F5C" w:rsidRDefault="00ED339C" w:rsidP="00F72F5C">
            <w:pPr>
              <w:pStyle w:val="ListParagraph"/>
              <w:numPr>
                <w:ilvl w:val="0"/>
                <w:numId w:val="28"/>
              </w:numPr>
              <w:ind w:left="171" w:hanging="142"/>
            </w:pPr>
            <w:r>
              <w:t xml:space="preserve">To add search function for Job </w:t>
            </w:r>
          </w:p>
          <w:p w:rsidR="00F72F5C" w:rsidRDefault="00F72F5C" w:rsidP="00F72F5C">
            <w:pPr>
              <w:ind w:left="171" w:hanging="142"/>
            </w:pPr>
            <w:r>
              <w:t xml:space="preserve">   O</w:t>
            </w:r>
            <w:r w:rsidR="00ED339C">
              <w:t>rder number in</w:t>
            </w:r>
            <w:r w:rsidR="00170648">
              <w:t xml:space="preserve"> all Progress report screen (Repro /Engraving/De.rechorme)</w:t>
            </w:r>
            <w:bookmarkStart w:id="0" w:name="_GoBack"/>
            <w:bookmarkEnd w:id="0"/>
          </w:p>
          <w:p w:rsidR="00F72F5C" w:rsidRDefault="00F72F5C" w:rsidP="00F72F5C">
            <w:pPr>
              <w:ind w:left="171" w:hanging="142"/>
            </w:pPr>
          </w:p>
          <w:p w:rsidR="00F72F5C" w:rsidRDefault="00F72F5C" w:rsidP="00F72F5C">
            <w:pPr>
              <w:pStyle w:val="ListParagraph"/>
              <w:numPr>
                <w:ilvl w:val="0"/>
                <w:numId w:val="28"/>
              </w:numPr>
              <w:ind w:left="171" w:hanging="142"/>
            </w:pPr>
            <w:r>
              <w:t>Correct the text “</w:t>
            </w:r>
            <w:proofErr w:type="spellStart"/>
            <w:r>
              <w:t>RePro</w:t>
            </w:r>
            <w:proofErr w:type="spellEnd"/>
            <w:r>
              <w:t>” to “Repro”</w:t>
            </w:r>
          </w:p>
          <w:p w:rsidR="00F72F5C" w:rsidRDefault="00F72F5C" w:rsidP="00F72F5C"/>
          <w:p w:rsidR="00F72F5C" w:rsidRDefault="003477E6" w:rsidP="003477E6">
            <w:pPr>
              <w:pStyle w:val="ListParagraph"/>
              <w:numPr>
                <w:ilvl w:val="0"/>
                <w:numId w:val="28"/>
              </w:numPr>
              <w:ind w:left="171" w:hanging="142"/>
            </w:pPr>
            <w:r>
              <w:t>Please remove status description since status column is enough.</w:t>
            </w:r>
          </w:p>
          <w:p w:rsidR="00F72F5C" w:rsidRDefault="00F72F5C" w:rsidP="00F72F5C">
            <w:pPr>
              <w:ind w:left="0" w:firstLine="0"/>
            </w:pPr>
          </w:p>
          <w:p w:rsidR="00ED339C" w:rsidRDefault="00ED339C" w:rsidP="00F72F5C">
            <w:pPr>
              <w:ind w:left="0" w:firstLine="0"/>
            </w:pPr>
            <w:r>
              <w:t xml:space="preserve"> </w:t>
            </w:r>
          </w:p>
        </w:tc>
        <w:tc>
          <w:tcPr>
            <w:tcW w:w="9069" w:type="dxa"/>
          </w:tcPr>
          <w:p w:rsidR="00F72F5C" w:rsidRDefault="00F72F5C" w:rsidP="00D50395">
            <w:pPr>
              <w:rPr>
                <w:b/>
                <w:noProof/>
                <w:lang w:val="en-GB"/>
              </w:rPr>
            </w:pPr>
          </w:p>
          <w:p w:rsidR="00F72F5C" w:rsidRDefault="00ED339C" w:rsidP="00D50395">
            <w:pPr>
              <w:rPr>
                <w:b/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2B8D516" wp14:editId="07D35EDC">
                  <wp:extent cx="5655338" cy="3050931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892" cy="306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39C" w:rsidRPr="00EF64F7" w:rsidRDefault="00170648" w:rsidP="00D50395">
            <w:pPr>
              <w:rPr>
                <w:b/>
                <w:noProof/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AAB18AE" wp14:editId="10DEBD7B">
                      <wp:simplePos x="0" y="0"/>
                      <wp:positionH relativeFrom="column">
                        <wp:posOffset>1824892</wp:posOffset>
                      </wp:positionH>
                      <wp:positionV relativeFrom="paragraph">
                        <wp:posOffset>963930</wp:posOffset>
                      </wp:positionV>
                      <wp:extent cx="1590675" cy="368935"/>
                      <wp:effectExtent l="0" t="0" r="28575" b="12065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689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DE1F1D" id="Rounded Rectangle 13" o:spid="_x0000_s1026" style="position:absolute;margin-left:143.7pt;margin-top:75.9pt;width:125.25pt;height:29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" filled="f" strokecolor="#c00000" strokeweight="1.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6AACC75" wp14:editId="51726E28">
                      <wp:simplePos x="0" y="0"/>
                      <wp:positionH relativeFrom="column">
                        <wp:posOffset>1835248</wp:posOffset>
                      </wp:positionH>
                      <wp:positionV relativeFrom="paragraph">
                        <wp:posOffset>1694180</wp:posOffset>
                      </wp:positionV>
                      <wp:extent cx="1591066" cy="289805"/>
                      <wp:effectExtent l="0" t="0" r="28575" b="15240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1066" cy="289805"/>
                              </a:xfrm>
                              <a:prstGeom prst="round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364FD8" id="Rounded Rectangle 15" o:spid="_x0000_s1026" style="position:absolute;margin-left:144.5pt;margin-top:133.4pt;width:125.3pt;height:22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" filled="f" strokecolor="#c00000" strokeweight="1.5pt">
                      <v:stroke joinstyle="miter"/>
                    </v:roundrect>
                  </w:pict>
                </mc:Fallback>
              </mc:AlternateContent>
            </w:r>
            <w:r w:rsidR="00F72F5C">
              <w:rPr>
                <w:b/>
                <w:noProof/>
                <w:lang w:val="en-GB"/>
              </w:rPr>
              <w:br/>
            </w:r>
            <w:r w:rsidR="00F72F5C">
              <w:rPr>
                <w:b/>
                <w:noProof/>
                <w:lang w:val="en-GB"/>
              </w:rPr>
              <w:br/>
            </w:r>
            <w:r w:rsidR="00F72F5C">
              <w:rPr>
                <w:noProof/>
                <w:lang w:val="en-GB"/>
              </w:rPr>
              <w:drawing>
                <wp:inline distT="0" distB="0" distL="0" distR="0" wp14:anchorId="338E4828" wp14:editId="2DC0B38E">
                  <wp:extent cx="3472961" cy="217134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2840" t="29861" r="25100" b="9804"/>
                          <a:stretch/>
                        </pic:blipFill>
                        <pic:spPr bwMode="auto">
                          <a:xfrm>
                            <a:off x="0" y="0"/>
                            <a:ext cx="3482936" cy="2177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F5C" w:rsidRDefault="00F72F5C" w:rsidP="00BE0F0F"/>
    <w:sectPr w:rsidR="00F72F5C" w:rsidSect="003A3455">
      <w:headerReference w:type="default" r:id="rId21"/>
      <w:footerReference w:type="default" r:id="rId22"/>
      <w:pgSz w:w="15840" w:h="12240" w:orient="landscape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5BF" w:rsidRDefault="001E45BF">
      <w:r>
        <w:separator/>
      </w:r>
    </w:p>
  </w:endnote>
  <w:endnote w:type="continuationSeparator" w:id="0">
    <w:p w:rsidR="001E45BF" w:rsidRDefault="001E4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1E45BF">
    <w:pPr>
      <w:pStyle w:val="Footer"/>
      <w:rPr>
        <w:rFonts w:ascii="Verdana" w:hAnsi="Verdana"/>
        <w:sz w:val="28"/>
      </w:rPr>
    </w:pPr>
    <w:r>
      <w:rPr>
        <w:rFonts w:ascii="Verdana" w:hAnsi="Verdana"/>
        <w:sz w:val="28"/>
      </w:rPr>
      <w:fldChar w:fldCharType="begin"/>
    </w:r>
    <w:r>
      <w:rPr>
        <w:rFonts w:ascii="Verdana" w:hAnsi="Verdana"/>
        <w:sz w:val="28"/>
      </w:rPr>
      <w:instrText xml:space="preserve"> DATE \@ "MM/dd/yy" </w:instrText>
    </w:r>
    <w:r>
      <w:rPr>
        <w:rFonts w:ascii="Verdana" w:hAnsi="Verdana"/>
        <w:sz w:val="28"/>
      </w:rPr>
      <w:fldChar w:fldCharType="separate"/>
    </w:r>
    <w:r w:rsidR="00CA57C7">
      <w:rPr>
        <w:rFonts w:ascii="Verdana" w:hAnsi="Verdana"/>
        <w:noProof/>
        <w:sz w:val="28"/>
      </w:rPr>
      <w:t>04/24/15</w:t>
    </w:r>
    <w:r>
      <w:rPr>
        <w:rFonts w:ascii="Verdana" w:hAnsi="Verdana"/>
        <w:sz w:val="28"/>
      </w:rPr>
      <w:fldChar w:fldCharType="end"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napToGrid w:val="0"/>
        <w:sz w:val="28"/>
        <w:lang w:eastAsia="en-US"/>
      </w:rPr>
      <w:t xml:space="preserve">Page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PAGE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170648">
      <w:rPr>
        <w:rFonts w:ascii="Verdana" w:hAnsi="Verdana"/>
        <w:noProof/>
        <w:snapToGrid w:val="0"/>
        <w:sz w:val="28"/>
        <w:lang w:eastAsia="en-US"/>
      </w:rPr>
      <w:t>10</w:t>
    </w:r>
    <w:r>
      <w:rPr>
        <w:rFonts w:ascii="Verdana" w:hAnsi="Verdana"/>
        <w:snapToGrid w:val="0"/>
        <w:sz w:val="28"/>
        <w:lang w:eastAsia="en-US"/>
      </w:rPr>
      <w:fldChar w:fldCharType="end"/>
    </w:r>
    <w:r>
      <w:rPr>
        <w:rFonts w:ascii="Verdana" w:hAnsi="Verdana"/>
        <w:snapToGrid w:val="0"/>
        <w:sz w:val="28"/>
        <w:lang w:eastAsia="en-US"/>
      </w:rPr>
      <w:t xml:space="preserve"> of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NUMPAGES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170648">
      <w:rPr>
        <w:rFonts w:ascii="Verdana" w:hAnsi="Verdana"/>
        <w:noProof/>
        <w:snapToGrid w:val="0"/>
        <w:sz w:val="28"/>
        <w:lang w:eastAsia="en-US"/>
      </w:rPr>
      <w:t>11</w:t>
    </w:r>
    <w:r>
      <w:rPr>
        <w:rFonts w:ascii="Verdana" w:hAnsi="Verdana"/>
        <w:snapToGrid w:val="0"/>
        <w:sz w:val="28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5BF" w:rsidRDefault="001E45BF">
      <w:r>
        <w:separator/>
      </w:r>
    </w:p>
  </w:footnote>
  <w:footnote w:type="continuationSeparator" w:id="0">
    <w:p w:rsidR="001E45BF" w:rsidRDefault="001E45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3A3455">
    <w:pPr>
      <w:pStyle w:val="Header"/>
      <w:pBdr>
        <w:top w:val="single" w:sz="4" w:space="1" w:color="auto"/>
        <w:left w:val="single" w:sz="4" w:space="4" w:color="auto"/>
        <w:bottom w:val="single" w:sz="4" w:space="11" w:color="auto"/>
        <w:right w:val="single" w:sz="4" w:space="4" w:color="auto"/>
      </w:pBdr>
      <w:jc w:val="center"/>
      <w:rPr>
        <w:rFonts w:ascii="Verdana" w:hAnsi="Verdana"/>
        <w:sz w:val="28"/>
      </w:rPr>
    </w:pPr>
    <w:r>
      <w:rPr>
        <w:rFonts w:ascii="Verdana" w:hAnsi="Verdana"/>
        <w:sz w:val="28"/>
      </w:rPr>
      <w:t>APE NEW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86A9C"/>
    <w:multiLevelType w:val="hybridMultilevel"/>
    <w:tmpl w:val="092AFD12"/>
    <w:lvl w:ilvl="0" w:tplc="41A6ED88">
      <w:start w:val="5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">
    <w:nsid w:val="06A87F80"/>
    <w:multiLevelType w:val="hybridMultilevel"/>
    <w:tmpl w:val="74729C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1177A"/>
    <w:multiLevelType w:val="hybridMultilevel"/>
    <w:tmpl w:val="885CBD1E"/>
    <w:lvl w:ilvl="0" w:tplc="F9CEF856">
      <w:start w:val="2"/>
      <w:numFmt w:val="bullet"/>
      <w:lvlText w:val="-"/>
      <w:lvlJc w:val="left"/>
      <w:pPr>
        <w:ind w:left="389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abstractNum w:abstractNumId="3">
    <w:nsid w:val="154B2379"/>
    <w:multiLevelType w:val="hybridMultilevel"/>
    <w:tmpl w:val="2514C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AD2715"/>
    <w:multiLevelType w:val="hybridMultilevel"/>
    <w:tmpl w:val="2398DE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CE2509"/>
    <w:multiLevelType w:val="hybridMultilevel"/>
    <w:tmpl w:val="CFA6B3FA"/>
    <w:lvl w:ilvl="0" w:tplc="2FBEFADE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DC4729"/>
    <w:multiLevelType w:val="hybridMultilevel"/>
    <w:tmpl w:val="7F7AE2A0"/>
    <w:lvl w:ilvl="0" w:tplc="47001E36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DD4B95"/>
    <w:multiLevelType w:val="hybridMultilevel"/>
    <w:tmpl w:val="D974F3AA"/>
    <w:lvl w:ilvl="0" w:tplc="A5A42A44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D20150"/>
    <w:multiLevelType w:val="hybridMultilevel"/>
    <w:tmpl w:val="E932C2D2"/>
    <w:lvl w:ilvl="0" w:tplc="54FCCBE0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DB2E67"/>
    <w:multiLevelType w:val="hybridMultilevel"/>
    <w:tmpl w:val="C7D4A968"/>
    <w:lvl w:ilvl="0" w:tplc="A490A19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A66344"/>
    <w:multiLevelType w:val="hybridMultilevel"/>
    <w:tmpl w:val="6590CA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574BB5"/>
    <w:multiLevelType w:val="hybridMultilevel"/>
    <w:tmpl w:val="C51C44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966E54"/>
    <w:multiLevelType w:val="hybridMultilevel"/>
    <w:tmpl w:val="65CA8A24"/>
    <w:lvl w:ilvl="0" w:tplc="99C80490">
      <w:start w:val="1"/>
      <w:numFmt w:val="decimal"/>
      <w:lvlText w:val="%1."/>
      <w:lvlJc w:val="left"/>
      <w:pPr>
        <w:ind w:left="5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51" w:hanging="360"/>
      </w:pPr>
    </w:lvl>
    <w:lvl w:ilvl="2" w:tplc="0809001B" w:tentative="1">
      <w:start w:val="1"/>
      <w:numFmt w:val="lowerRoman"/>
      <w:lvlText w:val="%3."/>
      <w:lvlJc w:val="right"/>
      <w:pPr>
        <w:ind w:left="1971" w:hanging="180"/>
      </w:pPr>
    </w:lvl>
    <w:lvl w:ilvl="3" w:tplc="0809000F" w:tentative="1">
      <w:start w:val="1"/>
      <w:numFmt w:val="decimal"/>
      <w:lvlText w:val="%4."/>
      <w:lvlJc w:val="left"/>
      <w:pPr>
        <w:ind w:left="2691" w:hanging="360"/>
      </w:pPr>
    </w:lvl>
    <w:lvl w:ilvl="4" w:tplc="08090019" w:tentative="1">
      <w:start w:val="1"/>
      <w:numFmt w:val="lowerLetter"/>
      <w:lvlText w:val="%5."/>
      <w:lvlJc w:val="left"/>
      <w:pPr>
        <w:ind w:left="3411" w:hanging="360"/>
      </w:pPr>
    </w:lvl>
    <w:lvl w:ilvl="5" w:tplc="0809001B" w:tentative="1">
      <w:start w:val="1"/>
      <w:numFmt w:val="lowerRoman"/>
      <w:lvlText w:val="%6."/>
      <w:lvlJc w:val="right"/>
      <w:pPr>
        <w:ind w:left="4131" w:hanging="180"/>
      </w:pPr>
    </w:lvl>
    <w:lvl w:ilvl="6" w:tplc="0809000F" w:tentative="1">
      <w:start w:val="1"/>
      <w:numFmt w:val="decimal"/>
      <w:lvlText w:val="%7."/>
      <w:lvlJc w:val="left"/>
      <w:pPr>
        <w:ind w:left="4851" w:hanging="360"/>
      </w:pPr>
    </w:lvl>
    <w:lvl w:ilvl="7" w:tplc="08090019" w:tentative="1">
      <w:start w:val="1"/>
      <w:numFmt w:val="lowerLetter"/>
      <w:lvlText w:val="%8."/>
      <w:lvlJc w:val="left"/>
      <w:pPr>
        <w:ind w:left="5571" w:hanging="360"/>
      </w:pPr>
    </w:lvl>
    <w:lvl w:ilvl="8" w:tplc="080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13">
    <w:nsid w:val="356F1608"/>
    <w:multiLevelType w:val="hybridMultilevel"/>
    <w:tmpl w:val="55D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BA4BCB"/>
    <w:multiLevelType w:val="hybridMultilevel"/>
    <w:tmpl w:val="962A44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8C2787"/>
    <w:multiLevelType w:val="hybridMultilevel"/>
    <w:tmpl w:val="71A401A6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E3719B"/>
    <w:multiLevelType w:val="hybridMultilevel"/>
    <w:tmpl w:val="708AE176"/>
    <w:lvl w:ilvl="0" w:tplc="E99EFABA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7">
    <w:nsid w:val="495753DA"/>
    <w:multiLevelType w:val="hybridMultilevel"/>
    <w:tmpl w:val="375423DE"/>
    <w:lvl w:ilvl="0" w:tplc="8494C0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A972FD"/>
    <w:multiLevelType w:val="hybridMultilevel"/>
    <w:tmpl w:val="DE920152"/>
    <w:lvl w:ilvl="0" w:tplc="0FAA36E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7314CF"/>
    <w:multiLevelType w:val="hybridMultilevel"/>
    <w:tmpl w:val="8EE2F02E"/>
    <w:lvl w:ilvl="0" w:tplc="F718067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1330C1"/>
    <w:multiLevelType w:val="hybridMultilevel"/>
    <w:tmpl w:val="A72A8AAC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2E7743"/>
    <w:multiLevelType w:val="hybridMultilevel"/>
    <w:tmpl w:val="2BB642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F74326"/>
    <w:multiLevelType w:val="hybridMultilevel"/>
    <w:tmpl w:val="D084F83A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1F1762"/>
    <w:multiLevelType w:val="hybridMultilevel"/>
    <w:tmpl w:val="89DAD7FE"/>
    <w:lvl w:ilvl="0" w:tplc="54FCCBE0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004760"/>
    <w:multiLevelType w:val="hybridMultilevel"/>
    <w:tmpl w:val="6E80890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0B07C4"/>
    <w:multiLevelType w:val="hybridMultilevel"/>
    <w:tmpl w:val="A4FCEB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816F23"/>
    <w:multiLevelType w:val="hybridMultilevel"/>
    <w:tmpl w:val="93B28424"/>
    <w:lvl w:ilvl="0" w:tplc="6DBC54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EB45AE"/>
    <w:multiLevelType w:val="hybridMultilevel"/>
    <w:tmpl w:val="F65845A0"/>
    <w:lvl w:ilvl="0" w:tplc="30E4F830">
      <w:start w:val="1"/>
      <w:numFmt w:val="decimal"/>
      <w:lvlText w:val="%1)"/>
      <w:lvlJc w:val="left"/>
      <w:pPr>
        <w:ind w:left="4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5" w:hanging="360"/>
      </w:pPr>
    </w:lvl>
    <w:lvl w:ilvl="2" w:tplc="0809001B" w:tentative="1">
      <w:start w:val="1"/>
      <w:numFmt w:val="lowerRoman"/>
      <w:lvlText w:val="%3."/>
      <w:lvlJc w:val="right"/>
      <w:pPr>
        <w:ind w:left="1855" w:hanging="180"/>
      </w:pPr>
    </w:lvl>
    <w:lvl w:ilvl="3" w:tplc="0809000F" w:tentative="1">
      <w:start w:val="1"/>
      <w:numFmt w:val="decimal"/>
      <w:lvlText w:val="%4."/>
      <w:lvlJc w:val="left"/>
      <w:pPr>
        <w:ind w:left="2575" w:hanging="360"/>
      </w:pPr>
    </w:lvl>
    <w:lvl w:ilvl="4" w:tplc="08090019" w:tentative="1">
      <w:start w:val="1"/>
      <w:numFmt w:val="lowerLetter"/>
      <w:lvlText w:val="%5."/>
      <w:lvlJc w:val="left"/>
      <w:pPr>
        <w:ind w:left="3295" w:hanging="360"/>
      </w:pPr>
    </w:lvl>
    <w:lvl w:ilvl="5" w:tplc="0809001B" w:tentative="1">
      <w:start w:val="1"/>
      <w:numFmt w:val="lowerRoman"/>
      <w:lvlText w:val="%6."/>
      <w:lvlJc w:val="right"/>
      <w:pPr>
        <w:ind w:left="4015" w:hanging="180"/>
      </w:pPr>
    </w:lvl>
    <w:lvl w:ilvl="6" w:tplc="0809000F" w:tentative="1">
      <w:start w:val="1"/>
      <w:numFmt w:val="decimal"/>
      <w:lvlText w:val="%7."/>
      <w:lvlJc w:val="left"/>
      <w:pPr>
        <w:ind w:left="4735" w:hanging="360"/>
      </w:pPr>
    </w:lvl>
    <w:lvl w:ilvl="7" w:tplc="08090019" w:tentative="1">
      <w:start w:val="1"/>
      <w:numFmt w:val="lowerLetter"/>
      <w:lvlText w:val="%8."/>
      <w:lvlJc w:val="left"/>
      <w:pPr>
        <w:ind w:left="5455" w:hanging="360"/>
      </w:pPr>
    </w:lvl>
    <w:lvl w:ilvl="8" w:tplc="08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28">
    <w:nsid w:val="79697CAE"/>
    <w:multiLevelType w:val="hybridMultilevel"/>
    <w:tmpl w:val="8396B0FC"/>
    <w:lvl w:ilvl="0" w:tplc="ACD272D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25"/>
  </w:num>
  <w:num w:numId="4">
    <w:abstractNumId w:val="19"/>
  </w:num>
  <w:num w:numId="5">
    <w:abstractNumId w:val="3"/>
  </w:num>
  <w:num w:numId="6">
    <w:abstractNumId w:val="17"/>
  </w:num>
  <w:num w:numId="7">
    <w:abstractNumId w:val="20"/>
  </w:num>
  <w:num w:numId="8">
    <w:abstractNumId w:val="15"/>
  </w:num>
  <w:num w:numId="9">
    <w:abstractNumId w:val="22"/>
  </w:num>
  <w:num w:numId="10">
    <w:abstractNumId w:val="21"/>
  </w:num>
  <w:num w:numId="11">
    <w:abstractNumId w:val="13"/>
  </w:num>
  <w:num w:numId="12">
    <w:abstractNumId w:val="24"/>
  </w:num>
  <w:num w:numId="13">
    <w:abstractNumId w:val="27"/>
  </w:num>
  <w:num w:numId="14">
    <w:abstractNumId w:val="1"/>
  </w:num>
  <w:num w:numId="15">
    <w:abstractNumId w:val="12"/>
  </w:num>
  <w:num w:numId="16">
    <w:abstractNumId w:val="2"/>
  </w:num>
  <w:num w:numId="17">
    <w:abstractNumId w:val="4"/>
  </w:num>
  <w:num w:numId="18">
    <w:abstractNumId w:val="16"/>
  </w:num>
  <w:num w:numId="19">
    <w:abstractNumId w:val="0"/>
  </w:num>
  <w:num w:numId="20">
    <w:abstractNumId w:val="14"/>
  </w:num>
  <w:num w:numId="21">
    <w:abstractNumId w:val="7"/>
  </w:num>
  <w:num w:numId="22">
    <w:abstractNumId w:val="28"/>
  </w:num>
  <w:num w:numId="23">
    <w:abstractNumId w:val="18"/>
  </w:num>
  <w:num w:numId="24">
    <w:abstractNumId w:val="6"/>
  </w:num>
  <w:num w:numId="25">
    <w:abstractNumId w:val="5"/>
  </w:num>
  <w:num w:numId="26">
    <w:abstractNumId w:val="9"/>
  </w:num>
  <w:num w:numId="27">
    <w:abstractNumId w:val="8"/>
  </w:num>
  <w:num w:numId="28">
    <w:abstractNumId w:val="23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284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5BF"/>
    <w:rsid w:val="00075CE1"/>
    <w:rsid w:val="00077051"/>
    <w:rsid w:val="00086ED4"/>
    <w:rsid w:val="00087565"/>
    <w:rsid w:val="000C2895"/>
    <w:rsid w:val="000C6096"/>
    <w:rsid w:val="000E0F21"/>
    <w:rsid w:val="000E2EBE"/>
    <w:rsid w:val="000F6E32"/>
    <w:rsid w:val="00115A65"/>
    <w:rsid w:val="001513BD"/>
    <w:rsid w:val="001608AE"/>
    <w:rsid w:val="00167281"/>
    <w:rsid w:val="00170648"/>
    <w:rsid w:val="001E45BF"/>
    <w:rsid w:val="001E7DDC"/>
    <w:rsid w:val="00204342"/>
    <w:rsid w:val="00220E80"/>
    <w:rsid w:val="002A1D9F"/>
    <w:rsid w:val="002D6EAD"/>
    <w:rsid w:val="00300ECC"/>
    <w:rsid w:val="00316ABB"/>
    <w:rsid w:val="00330A5D"/>
    <w:rsid w:val="00335C78"/>
    <w:rsid w:val="003474CF"/>
    <w:rsid w:val="003477E6"/>
    <w:rsid w:val="00371C8F"/>
    <w:rsid w:val="003774A4"/>
    <w:rsid w:val="003A3455"/>
    <w:rsid w:val="003C2DDC"/>
    <w:rsid w:val="003C4F9C"/>
    <w:rsid w:val="003C7797"/>
    <w:rsid w:val="003E7E0C"/>
    <w:rsid w:val="00417D7F"/>
    <w:rsid w:val="00423DC6"/>
    <w:rsid w:val="00430F02"/>
    <w:rsid w:val="00432DE6"/>
    <w:rsid w:val="004541B5"/>
    <w:rsid w:val="00457EA4"/>
    <w:rsid w:val="004C42F3"/>
    <w:rsid w:val="004C76D9"/>
    <w:rsid w:val="004C7BF3"/>
    <w:rsid w:val="004D7F5F"/>
    <w:rsid w:val="00503CCE"/>
    <w:rsid w:val="005105DA"/>
    <w:rsid w:val="00553B88"/>
    <w:rsid w:val="005C12DF"/>
    <w:rsid w:val="006B7A08"/>
    <w:rsid w:val="0070636A"/>
    <w:rsid w:val="007258F8"/>
    <w:rsid w:val="00775AAC"/>
    <w:rsid w:val="007A2D5E"/>
    <w:rsid w:val="007A3632"/>
    <w:rsid w:val="007B7C82"/>
    <w:rsid w:val="007F2260"/>
    <w:rsid w:val="00832C54"/>
    <w:rsid w:val="00850F13"/>
    <w:rsid w:val="00855EB3"/>
    <w:rsid w:val="008706F3"/>
    <w:rsid w:val="00871EAC"/>
    <w:rsid w:val="00875427"/>
    <w:rsid w:val="00897962"/>
    <w:rsid w:val="008B1FFB"/>
    <w:rsid w:val="00945380"/>
    <w:rsid w:val="009B3D9E"/>
    <w:rsid w:val="00A75866"/>
    <w:rsid w:val="00AC4C31"/>
    <w:rsid w:val="00B64364"/>
    <w:rsid w:val="00B664FA"/>
    <w:rsid w:val="00B729BB"/>
    <w:rsid w:val="00B946F3"/>
    <w:rsid w:val="00BA4A0C"/>
    <w:rsid w:val="00BC0466"/>
    <w:rsid w:val="00BE0F0F"/>
    <w:rsid w:val="00C43FC5"/>
    <w:rsid w:val="00CA57C7"/>
    <w:rsid w:val="00CB48F4"/>
    <w:rsid w:val="00CB7744"/>
    <w:rsid w:val="00D01BA2"/>
    <w:rsid w:val="00D07222"/>
    <w:rsid w:val="00D50395"/>
    <w:rsid w:val="00D602B6"/>
    <w:rsid w:val="00DA623F"/>
    <w:rsid w:val="00E23745"/>
    <w:rsid w:val="00E30AC1"/>
    <w:rsid w:val="00EC6399"/>
    <w:rsid w:val="00ED25E9"/>
    <w:rsid w:val="00ED339C"/>
    <w:rsid w:val="00EF64F7"/>
    <w:rsid w:val="00F277F3"/>
    <w:rsid w:val="00F72F5C"/>
    <w:rsid w:val="00FB38CF"/>
    <w:rsid w:val="00FD00AB"/>
    <w:rsid w:val="00FE5C77"/>
    <w:rsid w:val="00FF49D7"/>
    <w:rsid w:val="00FF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86AAD-F0D3-4ADF-B1AF-416FE465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>
      <w:pPr>
        <w:ind w:left="113" w:hanging="11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ListParagraph">
    <w:name w:val="List Paragraph"/>
    <w:basedOn w:val="Normal"/>
    <w:uiPriority w:val="34"/>
    <w:qFormat/>
    <w:rsid w:val="00EC63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AACE99D6.dotm</Template>
  <TotalTime>230</TotalTime>
  <Pages>11</Pages>
  <Words>465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Interprint, Inc.</Company>
  <LinksUpToDate>false</LinksUpToDate>
  <CharactersWithSpaces>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Sharif, Rizal</dc:creator>
  <cp:keywords/>
  <dc:description/>
  <cp:lastModifiedBy>Sharif, Rizal</cp:lastModifiedBy>
  <cp:revision>16</cp:revision>
  <dcterms:created xsi:type="dcterms:W3CDTF">2015-04-24T00:12:00Z</dcterms:created>
  <dcterms:modified xsi:type="dcterms:W3CDTF">2015-04-24T04:02:00Z</dcterms:modified>
</cp:coreProperties>
</file>